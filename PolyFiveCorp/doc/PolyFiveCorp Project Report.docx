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BD8" w:rsidRDefault="00AF3BD8" w:rsidP="00CE2B0D">
      <w:pPr>
        <w:pStyle w:val="Title"/>
      </w:pPr>
    </w:p>
    <w:p w:rsidR="00AF3BD8" w:rsidRPr="002D3B87" w:rsidRDefault="00AB3C80" w:rsidP="001F0A71">
      <w:pPr>
        <w:jc w:val="center"/>
        <w:rPr>
          <w:b/>
          <w:sz w:val="36"/>
        </w:rPr>
      </w:pPr>
      <w:r w:rsidRPr="002D3B87">
        <w:rPr>
          <w:b/>
          <w:sz w:val="36"/>
        </w:rPr>
        <w:t>PolyFiveCorp</w:t>
      </w:r>
    </w:p>
    <w:p w:rsidR="001F0A71" w:rsidRPr="002D3B87" w:rsidRDefault="001F0A71" w:rsidP="001F0A71">
      <w:pPr>
        <w:jc w:val="center"/>
        <w:rPr>
          <w:b/>
          <w:sz w:val="36"/>
        </w:rPr>
      </w:pPr>
    </w:p>
    <w:p w:rsidR="00AB3C80" w:rsidRPr="002D3B87" w:rsidRDefault="00AB3C80" w:rsidP="001F0A71">
      <w:pPr>
        <w:spacing w:line="360" w:lineRule="auto"/>
        <w:jc w:val="center"/>
        <w:rPr>
          <w:b/>
          <w:sz w:val="36"/>
        </w:rPr>
      </w:pPr>
      <w:r w:rsidRPr="002D3B87">
        <w:rPr>
          <w:b/>
          <w:sz w:val="36"/>
        </w:rPr>
        <w:t>PolyFiveCorp Project Report</w:t>
      </w:r>
    </w:p>
    <w:p w:rsidR="001F0A71" w:rsidRPr="002D3B87" w:rsidRDefault="001F0A71" w:rsidP="001F0A71">
      <w:pPr>
        <w:spacing w:line="360" w:lineRule="auto"/>
        <w:jc w:val="center"/>
        <w:rPr>
          <w:b/>
          <w:sz w:val="36"/>
        </w:rPr>
      </w:pPr>
    </w:p>
    <w:p w:rsidR="00AB3C80" w:rsidRPr="002D3B87" w:rsidRDefault="00AB3C80" w:rsidP="001F0A71">
      <w:pPr>
        <w:spacing w:line="360" w:lineRule="auto"/>
        <w:jc w:val="center"/>
        <w:rPr>
          <w:b/>
          <w:sz w:val="36"/>
        </w:rPr>
      </w:pPr>
      <w:r w:rsidRPr="002D3B87">
        <w:rPr>
          <w:b/>
          <w:sz w:val="36"/>
        </w:rPr>
        <w:t>IS1201</w:t>
      </w:r>
    </w:p>
    <w:p w:rsidR="001F0A71" w:rsidRPr="002D3B87" w:rsidRDefault="001F0A71" w:rsidP="001F0A71">
      <w:pPr>
        <w:spacing w:line="360" w:lineRule="auto"/>
        <w:jc w:val="center"/>
        <w:rPr>
          <w:b/>
          <w:sz w:val="36"/>
        </w:rPr>
      </w:pPr>
    </w:p>
    <w:p w:rsidR="00AB3C80" w:rsidRPr="002D3B87" w:rsidRDefault="00AB3C80" w:rsidP="001F0A71">
      <w:pPr>
        <w:spacing w:line="360" w:lineRule="auto"/>
        <w:jc w:val="center"/>
        <w:rPr>
          <w:b/>
          <w:sz w:val="36"/>
        </w:rPr>
      </w:pPr>
      <w:proofErr w:type="spellStart"/>
      <w:r w:rsidRPr="002D3B87">
        <w:rPr>
          <w:b/>
          <w:sz w:val="36"/>
        </w:rPr>
        <w:t>Mr</w:t>
      </w:r>
      <w:proofErr w:type="spellEnd"/>
      <w:r w:rsidRPr="002D3B87">
        <w:rPr>
          <w:b/>
          <w:sz w:val="36"/>
        </w:rPr>
        <w:t xml:space="preserve"> Mar </w:t>
      </w:r>
      <w:proofErr w:type="spellStart"/>
      <w:r w:rsidRPr="002D3B87">
        <w:rPr>
          <w:b/>
          <w:sz w:val="36"/>
        </w:rPr>
        <w:t>Kheng</w:t>
      </w:r>
      <w:proofErr w:type="spellEnd"/>
      <w:r w:rsidRPr="002D3B87">
        <w:rPr>
          <w:b/>
          <w:sz w:val="36"/>
        </w:rPr>
        <w:t xml:space="preserve"> </w:t>
      </w:r>
      <w:proofErr w:type="spellStart"/>
      <w:r w:rsidRPr="002D3B87">
        <w:rPr>
          <w:b/>
          <w:sz w:val="36"/>
        </w:rPr>
        <w:t>Kok</w:t>
      </w:r>
      <w:proofErr w:type="spellEnd"/>
    </w:p>
    <w:p w:rsidR="001F0A71" w:rsidRPr="002D3B87" w:rsidRDefault="001F0A71" w:rsidP="001F0A71">
      <w:pPr>
        <w:spacing w:line="360" w:lineRule="auto"/>
        <w:jc w:val="center"/>
        <w:rPr>
          <w:b/>
          <w:sz w:val="36"/>
        </w:rPr>
      </w:pPr>
    </w:p>
    <w:p w:rsidR="001F0A71" w:rsidRPr="002D3B87" w:rsidRDefault="001F0A71" w:rsidP="001F0A71">
      <w:pPr>
        <w:spacing w:line="360" w:lineRule="auto"/>
        <w:ind w:left="2124" w:firstLine="708"/>
        <w:rPr>
          <w:b/>
          <w:sz w:val="36"/>
        </w:rPr>
      </w:pPr>
      <w:r w:rsidRPr="002D3B87">
        <w:rPr>
          <w:b/>
          <w:sz w:val="36"/>
        </w:rPr>
        <w:t xml:space="preserve">Muhammad </w:t>
      </w:r>
      <w:proofErr w:type="spellStart"/>
      <w:r w:rsidRPr="002D3B87">
        <w:rPr>
          <w:b/>
          <w:sz w:val="36"/>
        </w:rPr>
        <w:t>Khairyl</w:t>
      </w:r>
      <w:proofErr w:type="spellEnd"/>
      <w:r w:rsidRPr="002D3B87">
        <w:rPr>
          <w:b/>
          <w:sz w:val="36"/>
        </w:rPr>
        <w:t xml:space="preserve"> (Leader)</w:t>
      </w:r>
    </w:p>
    <w:p w:rsidR="001F0A71" w:rsidRPr="002D3B87" w:rsidRDefault="00AB3C80" w:rsidP="001F0A71">
      <w:pPr>
        <w:spacing w:line="360" w:lineRule="auto"/>
        <w:ind w:left="2832" w:firstLine="708"/>
        <w:rPr>
          <w:b/>
          <w:sz w:val="36"/>
        </w:rPr>
      </w:pPr>
      <w:r w:rsidRPr="002D3B87">
        <w:rPr>
          <w:b/>
          <w:sz w:val="36"/>
        </w:rPr>
        <w:t xml:space="preserve">Ng Qing </w:t>
      </w:r>
      <w:proofErr w:type="spellStart"/>
      <w:r w:rsidRPr="002D3B87">
        <w:rPr>
          <w:b/>
          <w:sz w:val="36"/>
        </w:rPr>
        <w:t>Hui</w:t>
      </w:r>
      <w:proofErr w:type="spellEnd"/>
    </w:p>
    <w:p w:rsidR="00AB3C80" w:rsidRPr="002D3B87" w:rsidRDefault="00AB3C80" w:rsidP="001F0A71">
      <w:pPr>
        <w:spacing w:line="360" w:lineRule="auto"/>
        <w:ind w:left="2832" w:firstLine="708"/>
        <w:rPr>
          <w:b/>
          <w:sz w:val="36"/>
        </w:rPr>
      </w:pPr>
      <w:r w:rsidRPr="002D3B87">
        <w:rPr>
          <w:b/>
          <w:sz w:val="36"/>
        </w:rPr>
        <w:t>Nicholas Chua</w:t>
      </w:r>
    </w:p>
    <w:p w:rsidR="001F0A71" w:rsidRPr="002D3B87" w:rsidRDefault="00AB3C80" w:rsidP="001F0A71">
      <w:pPr>
        <w:spacing w:line="360" w:lineRule="auto"/>
        <w:ind w:left="2832" w:firstLine="708"/>
        <w:rPr>
          <w:b/>
          <w:sz w:val="36"/>
        </w:rPr>
      </w:pPr>
      <w:r w:rsidRPr="002D3B87">
        <w:rPr>
          <w:b/>
          <w:sz w:val="36"/>
        </w:rPr>
        <w:t>Timothy Yeo</w:t>
      </w:r>
    </w:p>
    <w:p w:rsidR="00AB3C80" w:rsidRDefault="00AB3C80" w:rsidP="001F0A71">
      <w:pPr>
        <w:spacing w:line="360" w:lineRule="auto"/>
        <w:ind w:left="2832" w:firstLine="708"/>
        <w:rPr>
          <w:b/>
          <w:sz w:val="36"/>
        </w:rPr>
      </w:pPr>
      <w:r w:rsidRPr="002D3B87">
        <w:rPr>
          <w:b/>
          <w:sz w:val="36"/>
        </w:rPr>
        <w:t>Tinesh Kumar</w:t>
      </w:r>
    </w:p>
    <w:p w:rsidR="00CE2B0D" w:rsidRPr="002D3B87" w:rsidRDefault="00CE2B0D" w:rsidP="001F0A71">
      <w:pPr>
        <w:spacing w:line="360" w:lineRule="auto"/>
        <w:ind w:left="2832" w:firstLine="708"/>
        <w:rPr>
          <w:b/>
          <w:sz w:val="36"/>
        </w:rPr>
      </w:pPr>
      <w:bookmarkStart w:id="0" w:name="_GoBack"/>
      <w:bookmarkEnd w:id="0"/>
    </w:p>
    <w:p w:rsidR="001F0A71" w:rsidRDefault="001F0A71" w:rsidP="001F0A71">
      <w:pPr>
        <w:pStyle w:val="Heading1"/>
      </w:pPr>
      <w:r>
        <w:lastRenderedPageBreak/>
        <w:t>COntent page</w:t>
      </w:r>
    </w:p>
    <w:p w:rsidR="001F0A71" w:rsidRDefault="001F0A71" w:rsidP="001F0A71"/>
    <w:p w:rsidR="001F0A71" w:rsidRPr="002D3B87" w:rsidRDefault="00D85414" w:rsidP="001F0A71">
      <w:pPr>
        <w:rPr>
          <w:b/>
          <w:sz w:val="36"/>
        </w:rPr>
      </w:pPr>
      <w:r w:rsidRPr="002D3B87">
        <w:rPr>
          <w:b/>
          <w:sz w:val="36"/>
        </w:rPr>
        <w:t>Introduction</w:t>
      </w:r>
    </w:p>
    <w:p w:rsidR="002D3B87" w:rsidRPr="002D3B87" w:rsidRDefault="002D3B87" w:rsidP="001F0A71">
      <w:pPr>
        <w:rPr>
          <w:sz w:val="32"/>
        </w:rPr>
      </w:pPr>
      <w:r>
        <w:rPr>
          <w:sz w:val="32"/>
        </w:rPr>
        <w:t>Page 3</w:t>
      </w:r>
    </w:p>
    <w:p w:rsidR="00D85414" w:rsidRPr="002D3B87" w:rsidRDefault="00D85414" w:rsidP="001F0A71">
      <w:pPr>
        <w:rPr>
          <w:b/>
          <w:sz w:val="36"/>
        </w:rPr>
      </w:pPr>
      <w:r w:rsidRPr="002D3B87">
        <w:rPr>
          <w:b/>
          <w:sz w:val="36"/>
        </w:rPr>
        <w:t>Project Proposal</w:t>
      </w:r>
    </w:p>
    <w:p w:rsidR="002D3B87" w:rsidRPr="005B60E9" w:rsidRDefault="005B60E9" w:rsidP="001F0A71">
      <w:pPr>
        <w:rPr>
          <w:sz w:val="32"/>
        </w:rPr>
      </w:pPr>
      <w:r w:rsidRPr="005B60E9">
        <w:rPr>
          <w:sz w:val="32"/>
        </w:rPr>
        <w:t>P</w:t>
      </w:r>
      <w:r w:rsidR="00FB707F">
        <w:rPr>
          <w:sz w:val="32"/>
        </w:rPr>
        <w:t>age 4 - 14</w:t>
      </w:r>
    </w:p>
    <w:p w:rsidR="00D85414" w:rsidRPr="002D3B87" w:rsidRDefault="00D85414" w:rsidP="001F0A71">
      <w:pPr>
        <w:rPr>
          <w:b/>
          <w:sz w:val="36"/>
        </w:rPr>
      </w:pPr>
      <w:r w:rsidRPr="002D3B87">
        <w:rPr>
          <w:b/>
          <w:sz w:val="36"/>
        </w:rPr>
        <w:t>Project Plan and Design</w:t>
      </w:r>
    </w:p>
    <w:p w:rsidR="002D3B87" w:rsidRPr="002D3B87" w:rsidRDefault="00FB707F" w:rsidP="001F0A71">
      <w:pPr>
        <w:rPr>
          <w:sz w:val="36"/>
        </w:rPr>
      </w:pPr>
      <w:r>
        <w:rPr>
          <w:sz w:val="36"/>
        </w:rPr>
        <w:t>Page 15 - 24</w:t>
      </w:r>
    </w:p>
    <w:p w:rsidR="00D85414" w:rsidRPr="002D3B87" w:rsidRDefault="00D85414" w:rsidP="001F0A71">
      <w:pPr>
        <w:rPr>
          <w:b/>
          <w:sz w:val="36"/>
        </w:rPr>
      </w:pPr>
      <w:r w:rsidRPr="002D3B87">
        <w:rPr>
          <w:b/>
          <w:sz w:val="36"/>
        </w:rPr>
        <w:t>Program Design</w:t>
      </w:r>
    </w:p>
    <w:p w:rsidR="002D3B87" w:rsidRPr="002D3B87" w:rsidRDefault="00FB707F" w:rsidP="001F0A71">
      <w:pPr>
        <w:rPr>
          <w:sz w:val="36"/>
        </w:rPr>
      </w:pPr>
      <w:r>
        <w:rPr>
          <w:sz w:val="36"/>
        </w:rPr>
        <w:t>Page 25</w:t>
      </w:r>
    </w:p>
    <w:p w:rsidR="00D85414" w:rsidRPr="002D3B87" w:rsidRDefault="00D85414" w:rsidP="001F0A71">
      <w:pPr>
        <w:rPr>
          <w:b/>
          <w:sz w:val="36"/>
        </w:rPr>
      </w:pPr>
      <w:r w:rsidRPr="002D3B87">
        <w:rPr>
          <w:b/>
          <w:sz w:val="36"/>
        </w:rPr>
        <w:t>Problems Encountered</w:t>
      </w:r>
    </w:p>
    <w:p w:rsidR="002D3B87" w:rsidRPr="002D3B87" w:rsidRDefault="00FB707F" w:rsidP="001F0A71">
      <w:pPr>
        <w:rPr>
          <w:sz w:val="36"/>
        </w:rPr>
      </w:pPr>
      <w:r>
        <w:rPr>
          <w:sz w:val="36"/>
        </w:rPr>
        <w:t>Page 26</w:t>
      </w:r>
    </w:p>
    <w:p w:rsidR="00D85414" w:rsidRPr="002D3B87" w:rsidRDefault="00D85414" w:rsidP="001F0A71">
      <w:pPr>
        <w:rPr>
          <w:b/>
          <w:sz w:val="36"/>
        </w:rPr>
      </w:pPr>
      <w:r w:rsidRPr="002D3B87">
        <w:rPr>
          <w:b/>
          <w:sz w:val="36"/>
        </w:rPr>
        <w:t>Future Enhancements</w:t>
      </w:r>
    </w:p>
    <w:p w:rsidR="002D3B87" w:rsidRPr="002D3B87" w:rsidRDefault="00FB707F" w:rsidP="001F0A71">
      <w:pPr>
        <w:rPr>
          <w:sz w:val="36"/>
        </w:rPr>
      </w:pPr>
      <w:r>
        <w:rPr>
          <w:sz w:val="36"/>
        </w:rPr>
        <w:t>Page 27</w:t>
      </w:r>
    </w:p>
    <w:p w:rsidR="00D85414" w:rsidRPr="002D3B87" w:rsidRDefault="00D85414" w:rsidP="001F0A71">
      <w:pPr>
        <w:rPr>
          <w:b/>
          <w:sz w:val="36"/>
        </w:rPr>
      </w:pPr>
      <w:r w:rsidRPr="002D3B87">
        <w:rPr>
          <w:b/>
          <w:sz w:val="36"/>
        </w:rPr>
        <w:t>Conclusion</w:t>
      </w:r>
    </w:p>
    <w:p w:rsidR="002D3B87" w:rsidRPr="002D3B87" w:rsidRDefault="00FB707F" w:rsidP="001F0A71">
      <w:pPr>
        <w:rPr>
          <w:sz w:val="36"/>
        </w:rPr>
      </w:pPr>
      <w:r>
        <w:rPr>
          <w:sz w:val="36"/>
        </w:rPr>
        <w:t>Page 28</w:t>
      </w:r>
    </w:p>
    <w:p w:rsidR="00D85414" w:rsidRPr="002D3B87" w:rsidRDefault="00D85414" w:rsidP="001F0A71">
      <w:pPr>
        <w:rPr>
          <w:b/>
          <w:sz w:val="20"/>
        </w:rPr>
      </w:pPr>
      <w:r w:rsidRPr="002D3B87">
        <w:rPr>
          <w:b/>
          <w:sz w:val="36"/>
        </w:rPr>
        <w:t>Appendixes</w:t>
      </w:r>
    </w:p>
    <w:p w:rsidR="001F0A71" w:rsidRPr="000E3979" w:rsidRDefault="00FB707F" w:rsidP="001F0A71">
      <w:pPr>
        <w:rPr>
          <w:sz w:val="36"/>
        </w:rPr>
      </w:pPr>
      <w:r w:rsidRPr="000E3979">
        <w:rPr>
          <w:sz w:val="36"/>
        </w:rPr>
        <w:t>Page 29</w:t>
      </w:r>
    </w:p>
    <w:p w:rsidR="001F0A71" w:rsidRDefault="001F0A71" w:rsidP="001F0A71"/>
    <w:p w:rsidR="001F0A71" w:rsidRDefault="001F0A71" w:rsidP="001F0A71">
      <w:pPr>
        <w:pStyle w:val="Heading1"/>
      </w:pPr>
      <w:r>
        <w:lastRenderedPageBreak/>
        <w:t>introduction</w:t>
      </w:r>
    </w:p>
    <w:p w:rsidR="00D85414" w:rsidRDefault="00D85414" w:rsidP="00D85414"/>
    <w:p w:rsidR="00D85414" w:rsidRPr="002D3B87" w:rsidRDefault="00D85414" w:rsidP="00D85414">
      <w:pPr>
        <w:spacing w:before="29" w:after="0" w:line="240" w:lineRule="auto"/>
        <w:ind w:left="120" w:right="-20"/>
        <w:rPr>
          <w:rFonts w:eastAsia="Arial" w:cs="Arial"/>
          <w:sz w:val="32"/>
          <w:szCs w:val="24"/>
        </w:rPr>
      </w:pPr>
      <w:r w:rsidRPr="002D3B87">
        <w:rPr>
          <w:rFonts w:eastAsia="Arial" w:cs="Arial"/>
          <w:sz w:val="32"/>
          <w:szCs w:val="24"/>
        </w:rPr>
        <w:t>Our system is an Event Management Application which provides a more easy usage or planning for event organizers such as the admin, event mangers, finance and ticketing. Organizers with different roles have different level of accessibility. It also provides services for the public and for register</w:t>
      </w:r>
      <w:r w:rsidR="002D3B87" w:rsidRPr="002D3B87">
        <w:rPr>
          <w:rFonts w:eastAsia="Arial" w:cs="Arial"/>
          <w:sz w:val="32"/>
          <w:szCs w:val="24"/>
        </w:rPr>
        <w:t xml:space="preserve">ed members for booking of tickets. </w:t>
      </w:r>
      <w:r w:rsidRPr="002D3B87">
        <w:rPr>
          <w:rFonts w:eastAsia="Arial" w:cs="Arial"/>
          <w:sz w:val="32"/>
          <w:szCs w:val="24"/>
        </w:rPr>
        <w:t>Members however have more privileges such as priorit</w:t>
      </w:r>
      <w:r w:rsidR="002D3B87" w:rsidRPr="002D3B87">
        <w:rPr>
          <w:rFonts w:eastAsia="Arial" w:cs="Arial"/>
          <w:sz w:val="32"/>
          <w:szCs w:val="24"/>
        </w:rPr>
        <w:t xml:space="preserve">y in ticket booking, discounts and </w:t>
      </w:r>
      <w:r w:rsidRPr="002D3B87">
        <w:rPr>
          <w:rFonts w:eastAsia="Arial" w:cs="Arial"/>
          <w:sz w:val="32"/>
          <w:szCs w:val="24"/>
        </w:rPr>
        <w:t>notifications of upcoming</w:t>
      </w:r>
      <w:r w:rsidR="002D3B87" w:rsidRPr="002D3B87">
        <w:rPr>
          <w:rFonts w:eastAsia="Arial" w:cs="Arial"/>
          <w:sz w:val="32"/>
          <w:szCs w:val="24"/>
        </w:rPr>
        <w:t xml:space="preserve"> events. </w:t>
      </w:r>
      <w:r w:rsidRPr="002D3B87">
        <w:rPr>
          <w:rFonts w:eastAsia="Arial" w:cs="Arial"/>
          <w:sz w:val="32"/>
          <w:szCs w:val="24"/>
        </w:rPr>
        <w:t xml:space="preserve">This application attracts mainly tourist and locals who are into events. </w:t>
      </w:r>
    </w:p>
    <w:p w:rsidR="00D85414" w:rsidRPr="00D85414" w:rsidRDefault="00D85414" w:rsidP="00D85414"/>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Pr>
        <w:pStyle w:val="Heading1"/>
      </w:pPr>
      <w:r>
        <w:lastRenderedPageBreak/>
        <w:t>project proposal</w:t>
      </w:r>
    </w:p>
    <w:p w:rsidR="002D3B87" w:rsidRDefault="002D3B87" w:rsidP="002D3B87"/>
    <w:p w:rsidR="002D3B87" w:rsidRDefault="002D3B87" w:rsidP="002D3B87">
      <w:pPr>
        <w:pStyle w:val="Heading2"/>
        <w:rPr>
          <w:sz w:val="32"/>
          <w:u w:val="single"/>
        </w:rPr>
      </w:pPr>
      <w:r w:rsidRPr="002D3B87">
        <w:rPr>
          <w:sz w:val="32"/>
          <w:u w:val="single"/>
        </w:rPr>
        <w:t>Introduction</w:t>
      </w:r>
    </w:p>
    <w:p w:rsidR="002D3B87" w:rsidRDefault="002D3B87" w:rsidP="002D3B87">
      <w:pPr>
        <w:spacing w:before="29" w:after="0" w:line="240" w:lineRule="auto"/>
        <w:ind w:left="120" w:right="-20"/>
        <w:rPr>
          <w:rFonts w:eastAsia="Arial" w:cs="Arial"/>
          <w:sz w:val="32"/>
          <w:szCs w:val="24"/>
        </w:rPr>
      </w:pPr>
      <w:r w:rsidRPr="002D3B87">
        <w:rPr>
          <w:rFonts w:eastAsia="Arial" w:cs="Arial"/>
          <w:sz w:val="32"/>
          <w:szCs w:val="24"/>
        </w:rPr>
        <w:t xml:space="preserve">Our system is an Event Management Application which provides a more easy usage or planning for event organizers such as the admin, event mangers, finance and ticketing. Organizers with different roles have different level of accessibility. It also provides services for the public and for registered members for booking of tickets. Members however have more privileges such as priority in ticket booking, discounts and notifications of upcoming events. This application attracts mainly tourist and locals who are into events. </w:t>
      </w:r>
    </w:p>
    <w:p w:rsidR="00FA7A08" w:rsidRDefault="00FA7A08" w:rsidP="002D3B87">
      <w:pPr>
        <w:spacing w:before="29" w:after="0" w:line="240" w:lineRule="auto"/>
        <w:ind w:left="120" w:right="-20"/>
        <w:rPr>
          <w:rFonts w:eastAsia="Arial" w:cs="Arial"/>
          <w:sz w:val="32"/>
          <w:szCs w:val="24"/>
        </w:rPr>
      </w:pPr>
    </w:p>
    <w:p w:rsidR="00FA7A08" w:rsidRDefault="00FA7A08" w:rsidP="002D3B87">
      <w:pPr>
        <w:spacing w:before="29" w:after="0" w:line="240" w:lineRule="auto"/>
        <w:ind w:left="120" w:right="-20"/>
        <w:rPr>
          <w:rFonts w:eastAsia="Arial" w:cs="Arial"/>
          <w:sz w:val="32"/>
          <w:szCs w:val="24"/>
        </w:rPr>
      </w:pPr>
    </w:p>
    <w:p w:rsidR="00FA7A08" w:rsidRDefault="00FA7A08" w:rsidP="002D3B87">
      <w:pPr>
        <w:spacing w:before="29" w:after="0" w:line="240" w:lineRule="auto"/>
        <w:ind w:left="120" w:right="-20"/>
        <w:rPr>
          <w:rFonts w:asciiTheme="majorHAnsi" w:eastAsia="Arial" w:hAnsiTheme="majorHAnsi" w:cs="Arial"/>
          <w:sz w:val="32"/>
          <w:szCs w:val="24"/>
          <w:u w:val="single"/>
        </w:rPr>
      </w:pPr>
      <w:r w:rsidRPr="00FA7A08">
        <w:rPr>
          <w:rFonts w:asciiTheme="majorHAnsi" w:eastAsia="Arial" w:hAnsiTheme="majorHAnsi" w:cs="Arial"/>
          <w:sz w:val="32"/>
          <w:szCs w:val="24"/>
          <w:u w:val="single"/>
        </w:rPr>
        <w:t>Features</w:t>
      </w:r>
    </w:p>
    <w:p w:rsidR="00A23584" w:rsidRPr="00FA7A08" w:rsidRDefault="00A23584" w:rsidP="002D3B87">
      <w:pPr>
        <w:spacing w:before="29" w:after="0" w:line="240" w:lineRule="auto"/>
        <w:ind w:left="120" w:right="-20"/>
        <w:rPr>
          <w:rFonts w:asciiTheme="majorHAnsi" w:eastAsia="Arial" w:hAnsiTheme="majorHAnsi" w:cs="Arial"/>
          <w:sz w:val="32"/>
          <w:szCs w:val="24"/>
          <w:u w:val="single"/>
        </w:rPr>
      </w:pPr>
    </w:p>
    <w:p w:rsidR="00A23584" w:rsidRPr="00A23584" w:rsidRDefault="00A23584" w:rsidP="00A23584">
      <w:pPr>
        <w:pStyle w:val="ListParagraph"/>
        <w:numPr>
          <w:ilvl w:val="0"/>
          <w:numId w:val="33"/>
        </w:numPr>
        <w:spacing w:before="29" w:after="0" w:line="240" w:lineRule="auto"/>
        <w:ind w:right="-20"/>
        <w:rPr>
          <w:rFonts w:eastAsia="Arial" w:cs="Arial"/>
          <w:sz w:val="32"/>
          <w:szCs w:val="24"/>
        </w:rPr>
      </w:pPr>
      <w:r w:rsidRPr="00A23584">
        <w:rPr>
          <w:rFonts w:eastAsia="Arial" w:cs="Arial"/>
          <w:sz w:val="32"/>
          <w:szCs w:val="24"/>
        </w:rPr>
        <w:t>Booking of Tickets</w:t>
      </w:r>
    </w:p>
    <w:p w:rsidR="00A23584" w:rsidRPr="00A23584" w:rsidRDefault="00A23584" w:rsidP="00A23584">
      <w:pPr>
        <w:pStyle w:val="ListParagraph"/>
        <w:numPr>
          <w:ilvl w:val="0"/>
          <w:numId w:val="33"/>
        </w:numPr>
        <w:spacing w:before="29" w:after="0" w:line="240" w:lineRule="auto"/>
        <w:ind w:right="-20"/>
        <w:rPr>
          <w:rFonts w:eastAsia="Arial" w:cs="Arial"/>
          <w:sz w:val="32"/>
          <w:szCs w:val="24"/>
        </w:rPr>
      </w:pPr>
      <w:r w:rsidRPr="00A23584">
        <w:rPr>
          <w:rFonts w:eastAsia="Arial" w:cs="Arial"/>
          <w:sz w:val="32"/>
          <w:szCs w:val="24"/>
        </w:rPr>
        <w:t>Calendar</w:t>
      </w:r>
    </w:p>
    <w:p w:rsidR="00A23584" w:rsidRPr="00A23584" w:rsidRDefault="00A23584" w:rsidP="00A23584">
      <w:pPr>
        <w:pStyle w:val="ListParagraph"/>
        <w:numPr>
          <w:ilvl w:val="0"/>
          <w:numId w:val="33"/>
        </w:numPr>
        <w:spacing w:before="29" w:after="0" w:line="240" w:lineRule="auto"/>
        <w:ind w:right="-20"/>
        <w:rPr>
          <w:rFonts w:eastAsia="Arial" w:cs="Arial"/>
          <w:sz w:val="32"/>
          <w:szCs w:val="24"/>
        </w:rPr>
      </w:pPr>
      <w:r w:rsidRPr="00A23584">
        <w:rPr>
          <w:rFonts w:eastAsia="Arial" w:cs="Arial"/>
          <w:sz w:val="32"/>
          <w:szCs w:val="24"/>
        </w:rPr>
        <w:t>Event Details</w:t>
      </w:r>
    </w:p>
    <w:p w:rsidR="00FA7A08" w:rsidRPr="00A23584" w:rsidRDefault="00A23584" w:rsidP="00A23584">
      <w:pPr>
        <w:pStyle w:val="ListParagraph"/>
        <w:numPr>
          <w:ilvl w:val="0"/>
          <w:numId w:val="33"/>
        </w:numPr>
        <w:spacing w:before="29" w:after="0" w:line="240" w:lineRule="auto"/>
        <w:ind w:right="-20"/>
        <w:rPr>
          <w:rFonts w:eastAsia="Arial" w:cs="Arial"/>
          <w:sz w:val="32"/>
          <w:szCs w:val="24"/>
        </w:rPr>
      </w:pPr>
      <w:r>
        <w:rPr>
          <w:rFonts w:eastAsia="Arial" w:cs="Arial"/>
          <w:sz w:val="32"/>
          <w:szCs w:val="24"/>
        </w:rPr>
        <w:t>Change of Language</w:t>
      </w:r>
    </w:p>
    <w:p w:rsidR="002D3B87" w:rsidRDefault="002D3B87" w:rsidP="002D3B87"/>
    <w:p w:rsidR="008C7134" w:rsidRDefault="008C7134" w:rsidP="002D3B87"/>
    <w:p w:rsidR="00A23584" w:rsidRDefault="00A23584" w:rsidP="002D3B87"/>
    <w:p w:rsidR="00A23584" w:rsidRDefault="00A23584" w:rsidP="002D3B87"/>
    <w:p w:rsidR="00A23584" w:rsidRDefault="00A23584" w:rsidP="002D3B87"/>
    <w:p w:rsidR="00A23584" w:rsidRDefault="00A23584" w:rsidP="002D3B87"/>
    <w:p w:rsidR="00A23584" w:rsidRDefault="00A23584" w:rsidP="002D3B87"/>
    <w:p w:rsidR="00A23584" w:rsidRDefault="00A23584" w:rsidP="002D3B87"/>
    <w:p w:rsidR="00A23584" w:rsidRDefault="00A23584" w:rsidP="002D3B87"/>
    <w:p w:rsidR="008C7134" w:rsidRPr="008C7134" w:rsidRDefault="008C7134" w:rsidP="008C7134">
      <w:pPr>
        <w:pStyle w:val="Heading2"/>
        <w:rPr>
          <w:u w:val="single"/>
        </w:rPr>
      </w:pPr>
      <w:r w:rsidRPr="008C7134">
        <w:rPr>
          <w:u w:val="single"/>
        </w:rPr>
        <w:lastRenderedPageBreak/>
        <w:t>Functional Specification</w:t>
      </w:r>
    </w:p>
    <w:p w:rsidR="002D3B87" w:rsidRPr="008C7134" w:rsidRDefault="002D3B87" w:rsidP="002D3B87">
      <w:pPr>
        <w:rPr>
          <w:u w:val="single"/>
        </w:rPr>
      </w:pPr>
    </w:p>
    <w:p w:rsidR="001F0A71" w:rsidRDefault="00B04170" w:rsidP="001F0A71">
      <w:r>
        <w:rPr>
          <w:noProof/>
          <w:lang w:val="en-SG" w:eastAsia="en-SG"/>
        </w:rPr>
        <w:drawing>
          <wp:inline distT="0" distB="0" distL="0" distR="0" wp14:anchorId="6C130367" wp14:editId="54905B0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93CD2" w:rsidRDefault="00E93CD2" w:rsidP="001F0A71">
      <w:r>
        <w:t>Home Screen-</w:t>
      </w:r>
      <w:r w:rsidR="00B04170">
        <w:t xml:space="preserve"> This is the home screen which what the users will see. There will be three tabs at the bottom where users will select what they want to login as. They also have the option two select between three languages which are English, Malay and Mandarin.</w:t>
      </w:r>
    </w:p>
    <w:p w:rsidR="00B04170" w:rsidRDefault="00EC0BD9" w:rsidP="001F0A71">
      <w:r>
        <w:rPr>
          <w:noProof/>
          <w:lang w:val="en-SG" w:eastAsia="en-SG"/>
        </w:rPr>
        <w:drawing>
          <wp:inline distT="0" distB="0" distL="0" distR="0" wp14:anchorId="5743E8DE" wp14:editId="6349697C">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B04170" w:rsidRDefault="00B04170" w:rsidP="001F0A71"/>
    <w:p w:rsidR="00F4141F" w:rsidRDefault="00B04170" w:rsidP="001F0A71">
      <w:pPr>
        <w:rPr>
          <w:noProof/>
          <w:lang w:val="en-SG" w:eastAsia="en-SG"/>
        </w:rPr>
      </w:pPr>
      <w:r>
        <w:t>Membership Benefits Information Screen: In this Screen, new users which will be able to gain information on the benefits of the different membership benefits we have to offer. So, after deciding what type of membership they will like to apply for, they will proceed on to the register screen.</w:t>
      </w:r>
      <w:r w:rsidRPr="00B04170">
        <w:rPr>
          <w:noProof/>
          <w:lang w:val="en-SG" w:eastAsia="en-SG"/>
        </w:rPr>
        <w:t xml:space="preserve"> </w:t>
      </w:r>
    </w:p>
    <w:p w:rsidR="00F4141F" w:rsidRDefault="00EC0BD9" w:rsidP="001F0A71">
      <w:pPr>
        <w:rPr>
          <w:noProof/>
          <w:lang w:val="en-SG" w:eastAsia="en-SG"/>
        </w:rPr>
      </w:pPr>
      <w:r>
        <w:rPr>
          <w:noProof/>
          <w:lang w:val="en-SG" w:eastAsia="en-SG"/>
        </w:rPr>
        <w:drawing>
          <wp:inline distT="0" distB="0" distL="0" distR="0" wp14:anchorId="5945D4D0" wp14:editId="670212D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B04170" w:rsidRDefault="00B04170" w:rsidP="001F0A71">
      <w:pPr>
        <w:rPr>
          <w:noProof/>
          <w:lang w:val="en-SG" w:eastAsia="en-SG"/>
        </w:rPr>
      </w:pPr>
      <w:r>
        <w:rPr>
          <w:noProof/>
          <w:lang w:val="en-SG" w:eastAsia="en-SG"/>
        </w:rPr>
        <w:t>Registeration Screen- Users are able to choose their membership type namely Basic, Bronze, Silver and Gold.</w:t>
      </w:r>
      <w:r w:rsidR="00F4141F">
        <w:rPr>
          <w:noProof/>
          <w:lang w:val="en-SG" w:eastAsia="en-SG"/>
        </w:rPr>
        <w:t xml:space="preserve"> </w:t>
      </w:r>
      <w:r>
        <w:rPr>
          <w:noProof/>
          <w:lang w:val="en-SG" w:eastAsia="en-SG"/>
        </w:rPr>
        <w:t>They will have to key in the neccessary information required to register.</w:t>
      </w:r>
      <w:r w:rsidR="00F4141F">
        <w:rPr>
          <w:noProof/>
          <w:lang w:val="en-SG" w:eastAsia="en-SG"/>
        </w:rPr>
        <w:t xml:space="preserve"> They are also required to enter a captcha to ensure it is a human-being entering all this information.</w:t>
      </w:r>
    </w:p>
    <w:p w:rsidR="00F4141F" w:rsidRDefault="00F4141F" w:rsidP="001F0A71">
      <w:pPr>
        <w:rPr>
          <w:noProof/>
          <w:lang w:val="en-SG" w:eastAsia="en-SG"/>
        </w:rPr>
      </w:pPr>
    </w:p>
    <w:p w:rsidR="00F4141F" w:rsidRDefault="00F4141F" w:rsidP="001F0A71">
      <w:pPr>
        <w:rPr>
          <w:noProof/>
          <w:lang w:val="en-SG" w:eastAsia="en-SG"/>
        </w:rPr>
      </w:pPr>
    </w:p>
    <w:p w:rsidR="00F4141F" w:rsidRDefault="00F4141F" w:rsidP="001F0A71">
      <w:pPr>
        <w:rPr>
          <w:noProof/>
          <w:lang w:val="en-SG" w:eastAsia="en-SG"/>
        </w:rPr>
      </w:pPr>
    </w:p>
    <w:p w:rsidR="00F4141F" w:rsidRDefault="00F4141F" w:rsidP="001F0A71">
      <w:r>
        <w:rPr>
          <w:noProof/>
          <w:lang w:val="en-SG" w:eastAsia="en-SG"/>
        </w:rPr>
        <w:lastRenderedPageBreak/>
        <w:drawing>
          <wp:inline distT="0" distB="0" distL="0" distR="0" wp14:anchorId="702682FB" wp14:editId="107BC2A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F4141F" w:rsidRDefault="00F4141F" w:rsidP="001F0A71">
      <w:r>
        <w:t xml:space="preserve">Calendar Screen for Public- The public will get to view events based on the date they choose and will be able to view events for that particular month and not upcoming months. </w:t>
      </w:r>
    </w:p>
    <w:p w:rsidR="00F4141F" w:rsidRDefault="00F4141F" w:rsidP="001F0A71"/>
    <w:p w:rsidR="00F4141F" w:rsidRDefault="00F4141F" w:rsidP="001F0A71">
      <w:r>
        <w:rPr>
          <w:noProof/>
          <w:lang w:val="en-SG" w:eastAsia="en-SG"/>
        </w:rPr>
        <w:drawing>
          <wp:inline distT="0" distB="0" distL="0" distR="0" wp14:anchorId="09A4A5D5" wp14:editId="0C7A9C39">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F4141F" w:rsidRDefault="00F4141F" w:rsidP="001F0A71">
      <w:r>
        <w:t xml:space="preserve">Event </w:t>
      </w:r>
      <w:r w:rsidR="00EE1506">
        <w:t>Screen- Users will get to view the events that are available on the date they selected and then select what event they want to obtain more information about.</w:t>
      </w:r>
    </w:p>
    <w:p w:rsidR="00EE1506" w:rsidRDefault="00EE1506" w:rsidP="001F0A71">
      <w:r>
        <w:rPr>
          <w:noProof/>
          <w:lang w:val="en-SG" w:eastAsia="en-SG"/>
        </w:rPr>
        <w:lastRenderedPageBreak/>
        <w:drawing>
          <wp:inline distT="0" distB="0" distL="0" distR="0" wp14:anchorId="56C7E0E4" wp14:editId="4D0B6EC8">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E1506" w:rsidRDefault="00EE1506" w:rsidP="001F0A71">
      <w:r>
        <w:t>Event Details Screen- Users will get to view the details about the event they selected such as location, event type and description before proceeding on to buying tickets.</w:t>
      </w:r>
    </w:p>
    <w:p w:rsidR="00EE1506" w:rsidRDefault="00EE1506" w:rsidP="001F0A71">
      <w:r>
        <w:rPr>
          <w:noProof/>
          <w:lang w:val="en-SG" w:eastAsia="en-SG"/>
        </w:rPr>
        <w:drawing>
          <wp:inline distT="0" distB="0" distL="0" distR="0" wp14:anchorId="4AA5D455" wp14:editId="56CFAD6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E1506" w:rsidRDefault="00EE1506" w:rsidP="001F0A71">
      <w:r>
        <w:t>Tickets Purchase Screen</w:t>
      </w:r>
      <w:r w:rsidR="00347929">
        <w:t xml:space="preserve"> for Public</w:t>
      </w:r>
      <w:r>
        <w:t>- Users will select how many tickets they want with e</w:t>
      </w:r>
      <w:r w:rsidR="00347929">
        <w:t xml:space="preserve">ight tickets being the maximum. </w:t>
      </w:r>
      <w:r>
        <w:t>Then, they will proceed to payment.</w:t>
      </w:r>
    </w:p>
    <w:p w:rsidR="00347929" w:rsidRDefault="00347929" w:rsidP="001F0A71"/>
    <w:p w:rsidR="00347929" w:rsidRDefault="00347929" w:rsidP="001F0A71">
      <w:r>
        <w:rPr>
          <w:noProof/>
          <w:lang w:val="en-SG" w:eastAsia="en-SG"/>
        </w:rPr>
        <w:lastRenderedPageBreak/>
        <w:drawing>
          <wp:inline distT="0" distB="0" distL="0" distR="0" wp14:anchorId="3EA79E25" wp14:editId="7DAD9F8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8B473E" w:rsidRDefault="00347929" w:rsidP="008B473E">
      <w:r>
        <w:t xml:space="preserve">Tickets Purchase Screen for Members- </w:t>
      </w:r>
      <w:r w:rsidR="008B473E">
        <w:t>Users will select how many tickets they want with eight tickets being the maximum. Discounts will also be given accordingly to their membership. Then, they will proceed to payment.</w:t>
      </w:r>
    </w:p>
    <w:p w:rsidR="00347929" w:rsidRDefault="00347929" w:rsidP="001F0A71"/>
    <w:p w:rsidR="0037325A" w:rsidRDefault="0037325A" w:rsidP="001F0A71">
      <w:r>
        <w:rPr>
          <w:noProof/>
          <w:lang w:val="en-SG" w:eastAsia="en-SG"/>
        </w:rPr>
        <w:drawing>
          <wp:inline distT="0" distB="0" distL="0" distR="0" wp14:anchorId="783B164F" wp14:editId="0DD3DE1F">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37325A" w:rsidRDefault="0037325A" w:rsidP="001F0A71">
      <w:r>
        <w:lastRenderedPageBreak/>
        <w:t>Payment Details Screen- This screen will display the event of the user’s choice together with the number of tickets they intend to buy and the total cost.</w:t>
      </w:r>
    </w:p>
    <w:p w:rsidR="00EE1506" w:rsidRDefault="00EE1506" w:rsidP="001F0A71">
      <w:r>
        <w:rPr>
          <w:noProof/>
          <w:lang w:val="en-SG" w:eastAsia="en-SG"/>
        </w:rPr>
        <w:drawing>
          <wp:inline distT="0" distB="0" distL="0" distR="0" wp14:anchorId="13FD03D6" wp14:editId="6C88E18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EE1506" w:rsidRDefault="00EE1506" w:rsidP="001F0A71">
      <w:r>
        <w:t>Payment Page</w:t>
      </w:r>
      <w:r w:rsidR="0037325A">
        <w:t>- Users are given an option of three payment modes namely, PayPal, Credit Card or NETS.</w:t>
      </w:r>
    </w:p>
    <w:p w:rsidR="0037325A" w:rsidRDefault="0037325A" w:rsidP="001F0A71"/>
    <w:p w:rsidR="0037325A" w:rsidRDefault="0037325A" w:rsidP="001F0A71">
      <w:r>
        <w:rPr>
          <w:noProof/>
          <w:lang w:val="en-SG" w:eastAsia="en-SG"/>
        </w:rPr>
        <w:drawing>
          <wp:inline distT="0" distB="0" distL="0" distR="0" wp14:anchorId="49564E14" wp14:editId="0EFE390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37325A" w:rsidRDefault="0037325A" w:rsidP="001F0A71">
      <w:r>
        <w:lastRenderedPageBreak/>
        <w:t>Login Screen- This is screen is where users will login to their accounts. One feature we have here is that they are able to check if they have input the correct password.</w:t>
      </w:r>
      <w:r>
        <w:rPr>
          <w:noProof/>
          <w:lang w:val="en-SG" w:eastAsia="en-SG"/>
        </w:rPr>
        <w:drawing>
          <wp:inline distT="0" distB="0" distL="0" distR="0" wp14:anchorId="3727522F" wp14:editId="7A88AFE2">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37325A" w:rsidRDefault="0037325A" w:rsidP="001F0A71">
      <w:r>
        <w:t>Calendar Screen for all members: Everything is the same as public but the only difference is that they have an option to</w:t>
      </w:r>
      <w:r w:rsidR="00182C25">
        <w:t xml:space="preserve"> find events directly and also change their membership information by clicking their logged-in name at the top of the screen.</w:t>
      </w:r>
    </w:p>
    <w:p w:rsidR="00182C25" w:rsidRDefault="00182C25" w:rsidP="001F0A71">
      <w:pPr>
        <w:rPr>
          <w:noProof/>
          <w:lang w:val="en-SG" w:eastAsia="en-SG"/>
        </w:rPr>
      </w:pPr>
      <w:r>
        <w:rPr>
          <w:noProof/>
          <w:lang w:val="en-SG" w:eastAsia="en-SG"/>
        </w:rPr>
        <w:drawing>
          <wp:inline distT="0" distB="0" distL="0" distR="0" wp14:anchorId="63637BCC" wp14:editId="7A9121B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182C25" w:rsidRDefault="00182C25" w:rsidP="001F0A71">
      <w:pPr>
        <w:rPr>
          <w:noProof/>
          <w:lang w:val="en-SG" w:eastAsia="en-SG"/>
        </w:rPr>
      </w:pPr>
      <w:r>
        <w:rPr>
          <w:noProof/>
          <w:lang w:val="en-SG" w:eastAsia="en-SG"/>
        </w:rPr>
        <w:lastRenderedPageBreak/>
        <w:t>Change of Information Screen-  They can reset or change any information if permitted so.</w:t>
      </w:r>
    </w:p>
    <w:p w:rsidR="0037325A" w:rsidRDefault="0037325A" w:rsidP="001F0A71">
      <w:pPr>
        <w:rPr>
          <w:noProof/>
          <w:lang w:val="en-SG" w:eastAsia="en-SG"/>
        </w:rPr>
      </w:pPr>
      <w:r>
        <w:rPr>
          <w:noProof/>
          <w:lang w:val="en-SG" w:eastAsia="en-SG"/>
        </w:rPr>
        <w:drawing>
          <wp:inline distT="0" distB="0" distL="0" distR="0" wp14:anchorId="5D99E18C" wp14:editId="736EA7E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182C25" w:rsidRDefault="00182C25" w:rsidP="001F0A71">
      <w:r>
        <w:rPr>
          <w:noProof/>
          <w:lang w:val="en-SG" w:eastAsia="en-SG"/>
        </w:rPr>
        <w:t xml:space="preserve">Calendar Screen for Admin- Admins have more options such as finding events, adding events and also ameding or </w:t>
      </w:r>
      <w:r w:rsidR="005B60E9">
        <w:rPr>
          <w:noProof/>
          <w:lang w:val="en-SG" w:eastAsia="en-SG"/>
        </w:rPr>
        <w:t>setting</w:t>
      </w:r>
      <w:r>
        <w:rPr>
          <w:noProof/>
          <w:lang w:val="en-SG" w:eastAsia="en-SG"/>
        </w:rPr>
        <w:t xml:space="preserve"> user settings.</w:t>
      </w:r>
    </w:p>
    <w:p w:rsidR="008C7134" w:rsidRDefault="008C7134" w:rsidP="001F0A71"/>
    <w:p w:rsidR="008C7134" w:rsidRDefault="00182C25" w:rsidP="001F0A71">
      <w:r>
        <w:rPr>
          <w:noProof/>
          <w:lang w:val="en-SG" w:eastAsia="en-SG"/>
        </w:rPr>
        <w:drawing>
          <wp:inline distT="0" distB="0" distL="0" distR="0" wp14:anchorId="09A8C121" wp14:editId="2A05C34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82C25" w:rsidRDefault="00182C25" w:rsidP="001F0A71">
      <w:pPr>
        <w:rPr>
          <w:noProof/>
          <w:lang w:val="en-SG" w:eastAsia="en-SG"/>
        </w:rPr>
      </w:pPr>
      <w:r>
        <w:lastRenderedPageBreak/>
        <w:t>Event Screen for Admin: Admins will be able to view the events based according to dates for them to view event details or edit them.</w:t>
      </w:r>
      <w:r w:rsidRPr="00182C25">
        <w:rPr>
          <w:noProof/>
          <w:lang w:val="en-SG" w:eastAsia="en-SG"/>
        </w:rPr>
        <w:t xml:space="preserve"> </w:t>
      </w:r>
      <w:r>
        <w:rPr>
          <w:noProof/>
          <w:lang w:val="en-SG" w:eastAsia="en-SG"/>
        </w:rPr>
        <w:drawing>
          <wp:inline distT="0" distB="0" distL="0" distR="0" wp14:anchorId="6B97B968" wp14:editId="36B0C4D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82C25" w:rsidRDefault="00182C25" w:rsidP="001F0A71">
      <w:r>
        <w:rPr>
          <w:noProof/>
          <w:lang w:val="en-SG" w:eastAsia="en-SG"/>
        </w:rPr>
        <w:t xml:space="preserve">Event Details Screen for Admin-Admins are able to update events by changing </w:t>
      </w:r>
      <w:r w:rsidR="00EC0BD9">
        <w:rPr>
          <w:noProof/>
          <w:lang w:val="en-SG" w:eastAsia="en-SG"/>
        </w:rPr>
        <w:t>the different fields on the screen such as date, price and description. They can also delete events created.</w:t>
      </w:r>
    </w:p>
    <w:p w:rsidR="00EC0BD9" w:rsidRDefault="008C7134" w:rsidP="001F0A71">
      <w:pPr>
        <w:rPr>
          <w:noProof/>
          <w:lang w:val="en-SG" w:eastAsia="en-SG"/>
        </w:rPr>
      </w:pPr>
      <w:r w:rsidRPr="008C7134">
        <w:rPr>
          <w:noProof/>
          <w:lang w:val="en-SG" w:eastAsia="en-SG"/>
        </w:rPr>
        <w:t xml:space="preserve">   </w:t>
      </w:r>
      <w:r w:rsidR="00FA7A08" w:rsidRPr="00FA7A08">
        <w:rPr>
          <w:noProof/>
          <w:lang w:val="en-SG" w:eastAsia="en-SG"/>
        </w:rPr>
        <w:t xml:space="preserve"> </w:t>
      </w:r>
    </w:p>
    <w:p w:rsidR="00EC0BD9" w:rsidRDefault="00EC0BD9" w:rsidP="001F0A71">
      <w:pPr>
        <w:rPr>
          <w:noProof/>
          <w:lang w:val="en-SG" w:eastAsia="en-SG"/>
        </w:rPr>
      </w:pPr>
      <w:r>
        <w:rPr>
          <w:noProof/>
          <w:lang w:val="en-SG" w:eastAsia="en-SG"/>
        </w:rPr>
        <w:drawing>
          <wp:inline distT="0" distB="0" distL="0" distR="0" wp14:anchorId="18937A9A" wp14:editId="6CD314F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sidR="00FA7A08" w:rsidRPr="00FA7A08">
        <w:rPr>
          <w:noProof/>
          <w:lang w:val="en-SG" w:eastAsia="en-SG"/>
        </w:rPr>
        <w:t xml:space="preserve"> </w:t>
      </w:r>
    </w:p>
    <w:p w:rsidR="00EC0BD9" w:rsidRDefault="00EC0BD9" w:rsidP="001F0A71">
      <w:pPr>
        <w:rPr>
          <w:noProof/>
          <w:lang w:val="en-SG" w:eastAsia="en-SG"/>
        </w:rPr>
      </w:pPr>
      <w:r>
        <w:rPr>
          <w:noProof/>
          <w:lang w:val="en-SG" w:eastAsia="en-SG"/>
        </w:rPr>
        <w:lastRenderedPageBreak/>
        <w:t>Add Event Screen for Admin- Admins can add events by inputing the event name, address, date of event and description. If standing event type box was checked, admin must set the number of tickets and also the price of the tickets before adding the event.</w:t>
      </w:r>
      <w:r w:rsidR="004B4384" w:rsidRPr="004B4384">
        <w:rPr>
          <w:noProof/>
          <w:lang w:val="en-SG" w:eastAsia="en-SG"/>
        </w:rPr>
        <w:t xml:space="preserve"> </w:t>
      </w:r>
      <w:r w:rsidR="004B4384">
        <w:rPr>
          <w:noProof/>
          <w:lang w:val="en-SG" w:eastAsia="en-SG"/>
        </w:rPr>
        <w:drawing>
          <wp:inline distT="0" distB="0" distL="0" distR="0" wp14:anchorId="2733A541" wp14:editId="03576D1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EC0BD9" w:rsidRDefault="00EC0BD9" w:rsidP="001F0A71">
      <w:pPr>
        <w:rPr>
          <w:noProof/>
          <w:lang w:val="en-SG" w:eastAsia="en-SG"/>
        </w:rPr>
      </w:pPr>
      <w:r>
        <w:rPr>
          <w:noProof/>
          <w:lang w:val="en-SG" w:eastAsia="en-SG"/>
        </w:rPr>
        <w:t>Seating Allocation Screen for Admin: If the sitting event type check box was selected, admin can create seats based on the number of rows and colums and also will be able to set the price of the seats.</w:t>
      </w: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 w:rsidR="001F0A71" w:rsidRDefault="001F0A71" w:rsidP="001F0A71">
      <w:pPr>
        <w:pStyle w:val="Heading1"/>
      </w:pPr>
      <w:r>
        <w:lastRenderedPageBreak/>
        <w:t>project plan and design</w:t>
      </w:r>
    </w:p>
    <w:p w:rsidR="001F0A71" w:rsidRDefault="001F0A71" w:rsidP="001F0A71"/>
    <w:p w:rsidR="004B4384" w:rsidRPr="004B4384" w:rsidRDefault="004B4384" w:rsidP="001F0A71">
      <w:pPr>
        <w:rPr>
          <w:sz w:val="36"/>
        </w:rPr>
      </w:pPr>
      <w:r w:rsidRPr="004B4384">
        <w:rPr>
          <w:sz w:val="36"/>
        </w:rPr>
        <w:t>Everybody was assigned to their own user interfaces</w:t>
      </w:r>
      <w:r>
        <w:rPr>
          <w:sz w:val="36"/>
        </w:rPr>
        <w:t>. We had to individually create our own interfaces and come up with the data we need for our own interfaces. One of us then put all the data into the database and following that we just synchronize our interfaces with the database.</w:t>
      </w:r>
    </w:p>
    <w:p w:rsidR="008F02A9" w:rsidRDefault="004B4384" w:rsidP="001F0A71">
      <w:r>
        <w:rPr>
          <w:noProof/>
          <w:lang w:val="en-SG" w:eastAsia="en-SG"/>
        </w:rPr>
        <w:drawing>
          <wp:inline distT="0" distB="0" distL="0" distR="0" wp14:anchorId="7D4B2BDA" wp14:editId="47DE4FCB">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1F0A71" w:rsidRPr="008F02A9" w:rsidRDefault="00ED4B4C" w:rsidP="008F02A9">
      <w:pPr>
        <w:tabs>
          <w:tab w:val="left" w:pos="2040"/>
        </w:tabs>
      </w:pPr>
      <w:r>
        <w:t xml:space="preserve">Home Screen- Muhammad </w:t>
      </w:r>
      <w:proofErr w:type="spellStart"/>
      <w:r>
        <w:t>Khairyl</w:t>
      </w:r>
      <w:proofErr w:type="spellEnd"/>
      <w:r w:rsidR="008F02A9">
        <w:tab/>
      </w:r>
    </w:p>
    <w:p w:rsidR="001F0A71" w:rsidRDefault="004B4384" w:rsidP="001F0A71">
      <w:r>
        <w:rPr>
          <w:noProof/>
          <w:lang w:val="en-SG" w:eastAsia="en-SG"/>
        </w:rPr>
        <w:lastRenderedPageBreak/>
        <w:drawing>
          <wp:inline distT="0" distB="0" distL="0" distR="0" wp14:anchorId="5D735815" wp14:editId="2D06F8BE">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D4B4C" w:rsidRDefault="00ED4B4C" w:rsidP="001F0A71">
      <w:r>
        <w:t xml:space="preserve">Membership Benefits Information Screen- Nicholas Chua, Muhammad </w:t>
      </w:r>
      <w:proofErr w:type="spellStart"/>
      <w:r>
        <w:t>Khairyl</w:t>
      </w:r>
      <w:proofErr w:type="spellEnd"/>
    </w:p>
    <w:p w:rsidR="001F0A71" w:rsidRDefault="004B4384" w:rsidP="001F0A71">
      <w:r>
        <w:rPr>
          <w:noProof/>
          <w:lang w:val="en-SG" w:eastAsia="en-SG"/>
        </w:rPr>
        <w:drawing>
          <wp:inline distT="0" distB="0" distL="0" distR="0" wp14:anchorId="789F248A" wp14:editId="0C49ACAF">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1F0A71" w:rsidRDefault="00ED4B4C" w:rsidP="001F0A71">
      <w:r>
        <w:t xml:space="preserve">Registration Screen- Nicholas Chua, Muhammad </w:t>
      </w:r>
      <w:proofErr w:type="spellStart"/>
      <w:r>
        <w:t>Khairyl</w:t>
      </w:r>
      <w:proofErr w:type="spellEnd"/>
    </w:p>
    <w:p w:rsidR="001F0A71" w:rsidRDefault="001F0A71" w:rsidP="001F0A71"/>
    <w:p w:rsidR="001F0A71" w:rsidRDefault="001F0A71" w:rsidP="001F0A71"/>
    <w:p w:rsidR="001F0A71" w:rsidRDefault="004B4384" w:rsidP="001F0A71">
      <w:r>
        <w:rPr>
          <w:noProof/>
          <w:lang w:val="en-SG" w:eastAsia="en-SG"/>
        </w:rPr>
        <w:lastRenderedPageBreak/>
        <w:drawing>
          <wp:inline distT="0" distB="0" distL="0" distR="0" wp14:anchorId="0BB98077" wp14:editId="66821B2D">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1F0A71" w:rsidRDefault="00ED4B4C" w:rsidP="001F0A71">
      <w:r>
        <w:t xml:space="preserve">Calendar for Public- Muhammad </w:t>
      </w:r>
      <w:proofErr w:type="spellStart"/>
      <w:r>
        <w:t>Khairyl</w:t>
      </w:r>
      <w:proofErr w:type="spellEnd"/>
    </w:p>
    <w:p w:rsidR="001F0A71" w:rsidRDefault="004B4384" w:rsidP="001F0A71">
      <w:r>
        <w:rPr>
          <w:noProof/>
          <w:lang w:val="en-SG" w:eastAsia="en-SG"/>
        </w:rPr>
        <w:drawing>
          <wp:inline distT="0" distB="0" distL="0" distR="0" wp14:anchorId="03B0790E" wp14:editId="2420D2DF">
            <wp:extent cx="5943600" cy="33413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D4B4C" w:rsidRDefault="00ED4B4C" w:rsidP="001F0A71">
      <w:r>
        <w:t xml:space="preserve">Event Screen-Muhammad </w:t>
      </w:r>
      <w:proofErr w:type="spellStart"/>
      <w:r>
        <w:t>Khairyl</w:t>
      </w:r>
      <w:proofErr w:type="spellEnd"/>
    </w:p>
    <w:p w:rsidR="001F0A71" w:rsidRDefault="004B4384" w:rsidP="001F0A71">
      <w:r>
        <w:rPr>
          <w:noProof/>
          <w:lang w:val="en-SG" w:eastAsia="en-SG"/>
        </w:rPr>
        <w:lastRenderedPageBreak/>
        <w:drawing>
          <wp:inline distT="0" distB="0" distL="0" distR="0" wp14:anchorId="6595E240" wp14:editId="42159B80">
            <wp:extent cx="5943600" cy="33413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D4B4C" w:rsidRDefault="00ED4B4C" w:rsidP="001F0A71">
      <w:r>
        <w:t xml:space="preserve">Event Details- Muhammad </w:t>
      </w:r>
      <w:proofErr w:type="spellStart"/>
      <w:r>
        <w:t>Khairyl</w:t>
      </w:r>
      <w:proofErr w:type="spellEnd"/>
    </w:p>
    <w:p w:rsidR="001F0A71" w:rsidRDefault="008F02A9" w:rsidP="001F0A71">
      <w:r>
        <w:rPr>
          <w:noProof/>
          <w:lang w:val="en-SG" w:eastAsia="en-SG"/>
        </w:rPr>
        <w:drawing>
          <wp:inline distT="0" distB="0" distL="0" distR="0" wp14:anchorId="00F816F2" wp14:editId="4894F5EA">
            <wp:extent cx="5943600" cy="33413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1F0A71" w:rsidRDefault="00ED4B4C" w:rsidP="001F0A71">
      <w:r>
        <w:t>Tickets Purchase</w:t>
      </w:r>
      <w:r w:rsidR="00347929">
        <w:t xml:space="preserve"> Screen for Public</w:t>
      </w:r>
      <w:r>
        <w:t xml:space="preserve">- Tinesh Kumar, Muhammad </w:t>
      </w:r>
      <w:proofErr w:type="spellStart"/>
      <w:r>
        <w:t>Khairyl</w:t>
      </w:r>
      <w:proofErr w:type="spellEnd"/>
    </w:p>
    <w:p w:rsidR="00347929" w:rsidRDefault="00347929" w:rsidP="001F0A71">
      <w:r>
        <w:rPr>
          <w:noProof/>
          <w:lang w:val="en-SG" w:eastAsia="en-SG"/>
        </w:rPr>
        <w:lastRenderedPageBreak/>
        <w:drawing>
          <wp:inline distT="0" distB="0" distL="0" distR="0" wp14:anchorId="690C1D9B" wp14:editId="2A67BDB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347929" w:rsidRDefault="00347929" w:rsidP="001F0A71">
      <w:r>
        <w:t xml:space="preserve">Tickets Purchase Screen for Members- Tinesh Kumar, Muhammad </w:t>
      </w:r>
      <w:proofErr w:type="spellStart"/>
      <w:r>
        <w:t>Khairyl</w:t>
      </w:r>
      <w:proofErr w:type="spellEnd"/>
    </w:p>
    <w:p w:rsidR="001F0A71" w:rsidRDefault="008F02A9" w:rsidP="001F0A71">
      <w:r>
        <w:rPr>
          <w:noProof/>
          <w:lang w:val="en-SG" w:eastAsia="en-SG"/>
        </w:rPr>
        <w:drawing>
          <wp:inline distT="0" distB="0" distL="0" distR="0" wp14:anchorId="2B062430" wp14:editId="25A70E32">
            <wp:extent cx="5943600" cy="33413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ED4B4C" w:rsidRDefault="00ED4B4C" w:rsidP="001F0A71">
      <w:r>
        <w:t>Payment Details Screen- Timothy Yeo</w:t>
      </w:r>
    </w:p>
    <w:p w:rsidR="001F0A71" w:rsidRDefault="008F02A9" w:rsidP="001F0A71">
      <w:r>
        <w:rPr>
          <w:noProof/>
          <w:lang w:val="en-SG" w:eastAsia="en-SG"/>
        </w:rPr>
        <w:lastRenderedPageBreak/>
        <w:drawing>
          <wp:inline distT="0" distB="0" distL="0" distR="0" wp14:anchorId="4E6DE1C1" wp14:editId="687A9888">
            <wp:extent cx="5943600" cy="33413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ED4B4C" w:rsidRDefault="00ED4B4C" w:rsidP="001F0A71">
      <w:r>
        <w:t>Payment Screen- Timothy Yeo</w:t>
      </w:r>
    </w:p>
    <w:p w:rsidR="001F0A71" w:rsidRDefault="008F02A9" w:rsidP="001F0A71">
      <w:r>
        <w:rPr>
          <w:noProof/>
          <w:lang w:val="en-SG" w:eastAsia="en-SG"/>
        </w:rPr>
        <w:drawing>
          <wp:inline distT="0" distB="0" distL="0" distR="0" wp14:anchorId="2BD6A4C4" wp14:editId="647BAE2B">
            <wp:extent cx="5943600" cy="33413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ED4B4C" w:rsidRDefault="00ED4B4C" w:rsidP="001F0A71">
      <w:r>
        <w:t xml:space="preserve">Login Screen- Muhammad </w:t>
      </w:r>
      <w:proofErr w:type="spellStart"/>
      <w:r>
        <w:t>Khairyl</w:t>
      </w:r>
      <w:proofErr w:type="spellEnd"/>
    </w:p>
    <w:p w:rsidR="001F0A71" w:rsidRDefault="008F02A9" w:rsidP="001F0A71">
      <w:r>
        <w:rPr>
          <w:noProof/>
          <w:lang w:val="en-SG" w:eastAsia="en-SG"/>
        </w:rPr>
        <w:lastRenderedPageBreak/>
        <w:drawing>
          <wp:inline distT="0" distB="0" distL="0" distR="0" wp14:anchorId="3A08C15A" wp14:editId="7CEE6585">
            <wp:extent cx="5943600" cy="33413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D4B4C" w:rsidRDefault="00ED4B4C" w:rsidP="001F0A71">
      <w:r>
        <w:t xml:space="preserve">Calendar for Events- Muhammad </w:t>
      </w:r>
      <w:proofErr w:type="spellStart"/>
      <w:r>
        <w:t>Khairyl</w:t>
      </w:r>
      <w:proofErr w:type="spellEnd"/>
    </w:p>
    <w:p w:rsidR="001F0A71" w:rsidRDefault="008F02A9" w:rsidP="001F0A71">
      <w:r>
        <w:rPr>
          <w:noProof/>
          <w:lang w:val="en-SG" w:eastAsia="en-SG"/>
        </w:rPr>
        <w:drawing>
          <wp:inline distT="0" distB="0" distL="0" distR="0" wp14:anchorId="4E47CF3B" wp14:editId="33E5D86F">
            <wp:extent cx="5943600" cy="334137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D4B4C" w:rsidRDefault="00ED4B4C" w:rsidP="001F0A71">
      <w:r>
        <w:t xml:space="preserve">Change of Information Screen- Nicholas Chua, Muhammad </w:t>
      </w:r>
      <w:proofErr w:type="spellStart"/>
      <w:r>
        <w:t>Khairyl</w:t>
      </w:r>
      <w:proofErr w:type="spellEnd"/>
    </w:p>
    <w:p w:rsidR="001F0A71" w:rsidRDefault="008F02A9" w:rsidP="001F0A71">
      <w:r>
        <w:rPr>
          <w:noProof/>
          <w:lang w:val="en-SG" w:eastAsia="en-SG"/>
        </w:rPr>
        <w:lastRenderedPageBreak/>
        <w:drawing>
          <wp:inline distT="0" distB="0" distL="0" distR="0" wp14:anchorId="5899E0EE" wp14:editId="2256E9B2">
            <wp:extent cx="5943600" cy="33413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ED4B4C" w:rsidRDefault="00ED4B4C" w:rsidP="001F0A71">
      <w:r>
        <w:t xml:space="preserve">Calendar Screen for Admin- Muhammad </w:t>
      </w:r>
      <w:proofErr w:type="spellStart"/>
      <w:r>
        <w:t>Khairyl</w:t>
      </w:r>
      <w:proofErr w:type="spellEnd"/>
    </w:p>
    <w:p w:rsidR="001F0A71" w:rsidRDefault="008F02A9" w:rsidP="001F0A71">
      <w:r>
        <w:rPr>
          <w:noProof/>
          <w:lang w:val="en-SG" w:eastAsia="en-SG"/>
        </w:rPr>
        <w:drawing>
          <wp:inline distT="0" distB="0" distL="0" distR="0" wp14:anchorId="192967C8" wp14:editId="647F1EFF">
            <wp:extent cx="5943600" cy="33413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D4B4C" w:rsidRDefault="00ED4B4C" w:rsidP="001F0A71">
      <w:r>
        <w:t xml:space="preserve">Event Screen- Muhammad </w:t>
      </w:r>
      <w:proofErr w:type="spellStart"/>
      <w:r>
        <w:t>Khairyl</w:t>
      </w:r>
      <w:proofErr w:type="spellEnd"/>
    </w:p>
    <w:p w:rsidR="001F0A71" w:rsidRDefault="008F02A9" w:rsidP="001F0A71">
      <w:r>
        <w:rPr>
          <w:noProof/>
          <w:lang w:val="en-SG" w:eastAsia="en-SG"/>
        </w:rPr>
        <w:lastRenderedPageBreak/>
        <w:drawing>
          <wp:inline distT="0" distB="0" distL="0" distR="0" wp14:anchorId="1A0E24B5" wp14:editId="2BA2F4F1">
            <wp:extent cx="5943600" cy="33413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ED4B4C" w:rsidRDefault="00ED4B4C" w:rsidP="001F0A71">
      <w:r>
        <w:t xml:space="preserve">Event Details Screen for Admin- Muhammad </w:t>
      </w:r>
      <w:proofErr w:type="spellStart"/>
      <w:r>
        <w:t>Khairyl</w:t>
      </w:r>
      <w:proofErr w:type="spellEnd"/>
    </w:p>
    <w:p w:rsidR="001F0A71" w:rsidRDefault="008F02A9" w:rsidP="001F0A71">
      <w:r>
        <w:rPr>
          <w:noProof/>
          <w:lang w:val="en-SG" w:eastAsia="en-SG"/>
        </w:rPr>
        <w:drawing>
          <wp:inline distT="0" distB="0" distL="0" distR="0" wp14:anchorId="6C5CF72C" wp14:editId="45833D9B">
            <wp:extent cx="5943600" cy="33413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ED4B4C" w:rsidRDefault="00297DA2" w:rsidP="001F0A71">
      <w:r>
        <w:t xml:space="preserve">Add Event Screen-Muhammad </w:t>
      </w:r>
      <w:proofErr w:type="spellStart"/>
      <w:r>
        <w:t>Khairyl</w:t>
      </w:r>
      <w:proofErr w:type="spellEnd"/>
      <w:r>
        <w:t>, Tinesh Kumar</w:t>
      </w:r>
    </w:p>
    <w:p w:rsidR="001F0A71" w:rsidRDefault="008F02A9" w:rsidP="001F0A71">
      <w:r>
        <w:rPr>
          <w:noProof/>
          <w:lang w:val="en-SG" w:eastAsia="en-SG"/>
        </w:rPr>
        <w:lastRenderedPageBreak/>
        <w:drawing>
          <wp:inline distT="0" distB="0" distL="0" distR="0" wp14:anchorId="53B78B08" wp14:editId="435D8ED1">
            <wp:extent cx="5943600" cy="33413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F0A71" w:rsidRDefault="00297DA2" w:rsidP="001F0A71">
      <w:r>
        <w:t xml:space="preserve">Seat Allocation Screen- Ng Qing </w:t>
      </w:r>
      <w:proofErr w:type="spellStart"/>
      <w:r>
        <w:t>Hui</w:t>
      </w:r>
      <w:proofErr w:type="spellEnd"/>
    </w:p>
    <w:p w:rsidR="00297DA2" w:rsidRDefault="00297DA2"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1F0A71" w:rsidRDefault="001F0A71" w:rsidP="001F0A71">
      <w:pPr>
        <w:pStyle w:val="Heading1"/>
      </w:pPr>
      <w:r>
        <w:lastRenderedPageBreak/>
        <w:t>program design</w:t>
      </w:r>
    </w:p>
    <w:p w:rsidR="001F0A71" w:rsidRDefault="001F0A71" w:rsidP="001F0A71"/>
    <w:p w:rsidR="001F0A71" w:rsidRDefault="004B4384" w:rsidP="001F0A71">
      <w:r w:rsidRPr="004B4384">
        <w:rPr>
          <w:noProof/>
          <w:lang w:val="en-SG" w:eastAsia="en-SG"/>
        </w:rPr>
        <w:drawing>
          <wp:inline distT="0" distB="0" distL="0" distR="0">
            <wp:extent cx="5943600" cy="4424358"/>
            <wp:effectExtent l="0" t="0" r="0" b="0"/>
            <wp:docPr id="27" name="Picture 27" descr="C:\Users\Tinesh Kumar\Downloads\ne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esh Kumar\Downloads\newClass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24358"/>
                    </a:xfrm>
                    <a:prstGeom prst="rect">
                      <a:avLst/>
                    </a:prstGeom>
                    <a:noFill/>
                    <a:ln>
                      <a:noFill/>
                    </a:ln>
                  </pic:spPr>
                </pic:pic>
              </a:graphicData>
            </a:graphic>
          </wp:inline>
        </w:drawing>
      </w:r>
    </w:p>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Pr>
        <w:pStyle w:val="Heading1"/>
      </w:pPr>
      <w:r>
        <w:lastRenderedPageBreak/>
        <w:t>problems encountered</w:t>
      </w:r>
    </w:p>
    <w:p w:rsidR="001F0A71" w:rsidRDefault="001F0A71" w:rsidP="001F0A71"/>
    <w:p w:rsidR="00297DA2" w:rsidRPr="00297DA2" w:rsidRDefault="00297DA2" w:rsidP="001F0A71">
      <w:pPr>
        <w:rPr>
          <w:sz w:val="32"/>
        </w:rPr>
      </w:pPr>
      <w:r>
        <w:rPr>
          <w:sz w:val="32"/>
        </w:rPr>
        <w:t xml:space="preserve">We had problems when we had to integrate our different interfaces together. We all had different naming conventions and stored our data in different databases. When pulled updated codes from </w:t>
      </w:r>
      <w:proofErr w:type="spellStart"/>
      <w:r>
        <w:rPr>
          <w:sz w:val="32"/>
        </w:rPr>
        <w:t>github</w:t>
      </w:r>
      <w:proofErr w:type="spellEnd"/>
      <w:r>
        <w:rPr>
          <w:sz w:val="32"/>
        </w:rPr>
        <w:t xml:space="preserve">, some of our codes had conflicts with others. </w:t>
      </w:r>
      <w:r w:rsidR="009B0D04">
        <w:rPr>
          <w:sz w:val="32"/>
        </w:rPr>
        <w:t xml:space="preserve">All of us have different skill sets in programming. Some were better than others while some were not. Instead of the weaker ones asking help from the better ones, they just tried to solve their problems on our own which took a really long time. Thus, progress in the project was really slow. </w:t>
      </w:r>
      <w:r>
        <w:rPr>
          <w:sz w:val="32"/>
        </w:rPr>
        <w:t xml:space="preserve">We should all have gathered together to solve the conflicts so all of us can progress with our own individual work. </w:t>
      </w:r>
      <w:r w:rsidR="009B0D04">
        <w:rPr>
          <w:sz w:val="32"/>
        </w:rPr>
        <w:t>However, we did end up with a decent application.</w:t>
      </w:r>
    </w:p>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D85414" w:rsidP="00D85414">
      <w:pPr>
        <w:pStyle w:val="Heading1"/>
      </w:pPr>
      <w:r>
        <w:lastRenderedPageBreak/>
        <w:t>future enhancements</w:t>
      </w:r>
    </w:p>
    <w:p w:rsidR="00D85414" w:rsidRDefault="00D85414" w:rsidP="00D85414"/>
    <w:p w:rsidR="00D85414" w:rsidRPr="00123021" w:rsidRDefault="00123021" w:rsidP="00D85414">
      <w:pPr>
        <w:rPr>
          <w:sz w:val="32"/>
        </w:rPr>
      </w:pPr>
      <w:r w:rsidRPr="00123021">
        <w:rPr>
          <w:sz w:val="32"/>
        </w:rPr>
        <w:t>For future enhancement, we intend on incorporating booking of hotel rooms and taxi services in our application. This will ensure more people will make use of this application as it will be more convenient for them and also ensures that we provide more services for users if our application is successful. We also intend to give notifications of upcoming events via emails and SMS. Cash rebate points are also being considered as an incentive to take up membership with our application and we plan to expand the membership benefits to attract more users.</w:t>
      </w:r>
      <w:r w:rsidR="00382767">
        <w:rPr>
          <w:sz w:val="32"/>
        </w:rPr>
        <w:t xml:space="preserve"> Advertisements will be implemented in our system to ensure sustainability as we will be paid for hosting advertisements in our system.</w:t>
      </w:r>
    </w:p>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Pr>
        <w:pStyle w:val="Heading1"/>
      </w:pPr>
      <w:r>
        <w:lastRenderedPageBreak/>
        <w:t>conclusion</w:t>
      </w:r>
    </w:p>
    <w:p w:rsidR="00D85414" w:rsidRDefault="00D85414" w:rsidP="00D85414"/>
    <w:p w:rsidR="005B0E27" w:rsidRPr="00382767" w:rsidRDefault="00906846" w:rsidP="00382767">
      <w:pPr>
        <w:ind w:left="720"/>
        <w:rPr>
          <w:sz w:val="32"/>
          <w:szCs w:val="32"/>
          <w:lang w:val="en-SG"/>
        </w:rPr>
      </w:pPr>
      <w:r w:rsidRPr="00382767">
        <w:rPr>
          <w:sz w:val="32"/>
          <w:szCs w:val="32"/>
        </w:rPr>
        <w:t>Our system is an Event Management Application which provides a more easy usage or planning for event organizers.</w:t>
      </w:r>
      <w:r w:rsidR="00382767" w:rsidRPr="00382767">
        <w:rPr>
          <w:sz w:val="32"/>
          <w:szCs w:val="32"/>
        </w:rPr>
        <w:t xml:space="preserve"> With the easy usage, companies will likely to use our application to help event planners</w:t>
      </w:r>
      <w:r w:rsidR="00382767" w:rsidRPr="00382767">
        <w:rPr>
          <w:rFonts w:eastAsia="Arial" w:cs="Arial"/>
          <w:sz w:val="32"/>
          <w:szCs w:val="32"/>
        </w:rPr>
        <w:t>, event mangers, finance and ticketing</w:t>
      </w:r>
      <w:r w:rsidR="00382767" w:rsidRPr="00382767">
        <w:rPr>
          <w:sz w:val="32"/>
          <w:szCs w:val="32"/>
        </w:rPr>
        <w:t xml:space="preserve"> improve convenience </w:t>
      </w:r>
      <w:r w:rsidR="00382767">
        <w:rPr>
          <w:sz w:val="32"/>
          <w:szCs w:val="32"/>
        </w:rPr>
        <w:t xml:space="preserve">and efficiency in their work. </w:t>
      </w:r>
      <w:r w:rsidRPr="00382767">
        <w:rPr>
          <w:sz w:val="32"/>
          <w:szCs w:val="32"/>
        </w:rPr>
        <w:t>It also provides services for the pu</w:t>
      </w:r>
      <w:r w:rsidR="00382767">
        <w:rPr>
          <w:sz w:val="32"/>
          <w:szCs w:val="32"/>
        </w:rPr>
        <w:t xml:space="preserve">blic and for registered members. With the membership </w:t>
      </w:r>
      <w:r w:rsidR="00CE5547">
        <w:rPr>
          <w:sz w:val="32"/>
          <w:szCs w:val="32"/>
        </w:rPr>
        <w:t>benefits, we hope more people will register as members and make full use of our system. Thus, obtaining a win-win situation for both users and ourselves.</w:t>
      </w:r>
    </w:p>
    <w:p w:rsidR="00D85414" w:rsidRPr="00123021" w:rsidRDefault="00D85414" w:rsidP="00D85414">
      <w:pPr>
        <w:rPr>
          <w:sz w:val="36"/>
        </w:rPr>
      </w:pPr>
    </w:p>
    <w:p w:rsidR="00D85414" w:rsidRPr="00123021" w:rsidRDefault="00D85414" w:rsidP="00D85414">
      <w:pPr>
        <w:rPr>
          <w:sz w:val="36"/>
        </w:rPr>
      </w:pPr>
    </w:p>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27699F" w:rsidRDefault="0027699F" w:rsidP="00D85414"/>
    <w:p w:rsidR="0027699F" w:rsidRDefault="0027699F" w:rsidP="00D85414"/>
    <w:p w:rsidR="0027699F" w:rsidRDefault="0027699F" w:rsidP="00D85414"/>
    <w:p w:rsidR="00D85414" w:rsidRDefault="00D85414" w:rsidP="00D85414"/>
    <w:p w:rsidR="00D85414" w:rsidRDefault="00D85414" w:rsidP="00D85414">
      <w:pPr>
        <w:pStyle w:val="Heading1"/>
      </w:pPr>
      <w:r>
        <w:lastRenderedPageBreak/>
        <w:t>Appendixes</w:t>
      </w:r>
    </w:p>
    <w:p w:rsidR="00CE5547" w:rsidRDefault="00CE5547" w:rsidP="00CE5547"/>
    <w:p w:rsidR="00CE5547" w:rsidRDefault="00CE5547" w:rsidP="00CE5547">
      <w:pPr>
        <w:rPr>
          <w:sz w:val="32"/>
          <w:u w:val="single"/>
        </w:rPr>
      </w:pPr>
      <w:r>
        <w:rPr>
          <w:sz w:val="32"/>
          <w:u w:val="single"/>
        </w:rPr>
        <w:t>Public and M</w:t>
      </w:r>
      <w:r w:rsidRPr="00CE5547">
        <w:rPr>
          <w:sz w:val="32"/>
          <w:u w:val="single"/>
        </w:rPr>
        <w:t>embers</w:t>
      </w:r>
    </w:p>
    <w:p w:rsidR="00CE5547" w:rsidRDefault="00CE5547" w:rsidP="00CE5547">
      <w:pPr>
        <w:rPr>
          <w:sz w:val="32"/>
        </w:rPr>
      </w:pPr>
      <w:r>
        <w:rPr>
          <w:sz w:val="32"/>
        </w:rPr>
        <w:t>The public users and members will login if necessary and view events in the calendar screen. From there, they will select which event they are interested in and view the details of the event. Depending on what event type they chose, they will be redirected to the Tickets Purchase Screen or Seats Screen. They will select the number of tickets they want or the seats they want and discounts will be given accordingly. After that, they will be redirected to the Payment Details Screen where they will confirm their purchase. Following that, they can choose their payment mode namely PayPal, Credit Card or NETS.</w:t>
      </w:r>
    </w:p>
    <w:p w:rsidR="00CE5547" w:rsidRDefault="00CE5547" w:rsidP="00CE5547">
      <w:pPr>
        <w:rPr>
          <w:sz w:val="32"/>
        </w:rPr>
      </w:pPr>
    </w:p>
    <w:p w:rsidR="00CE5547" w:rsidRDefault="00CE5547" w:rsidP="00CE5547">
      <w:pPr>
        <w:rPr>
          <w:sz w:val="32"/>
          <w:u w:val="single"/>
        </w:rPr>
      </w:pPr>
      <w:r w:rsidRPr="00CE5547">
        <w:rPr>
          <w:sz w:val="32"/>
          <w:u w:val="single"/>
        </w:rPr>
        <w:t>Admin</w:t>
      </w:r>
    </w:p>
    <w:p w:rsidR="00CE5547" w:rsidRPr="00CE5547" w:rsidRDefault="00CE5547" w:rsidP="00CE5547">
      <w:pPr>
        <w:rPr>
          <w:sz w:val="32"/>
        </w:rPr>
      </w:pPr>
      <w:r w:rsidRPr="00CE5547">
        <w:rPr>
          <w:sz w:val="32"/>
        </w:rPr>
        <w:t>Admin</w:t>
      </w:r>
      <w:r>
        <w:rPr>
          <w:sz w:val="32"/>
        </w:rPr>
        <w:t xml:space="preserve"> will login as admin users and will view the calendar screen as per normal. From there, they can view events,</w:t>
      </w:r>
      <w:r w:rsidR="005B60E9">
        <w:rPr>
          <w:sz w:val="32"/>
        </w:rPr>
        <w:t xml:space="preserve"> find events, add events or view or set user settings. They can view or find events to either view, update or delete event details. For adding of events, they will be able to set the event details and also the event type either being standing or sitting. If it is standing they will just set the price and number of tickets before proceeding. However, if it is sitting they will be redirected to a screen where they can create seats by rows and columns and also set the price of the seats.</w:t>
      </w:r>
    </w:p>
    <w:sectPr w:rsidR="00CE5547" w:rsidRPr="00CE5547">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335" w:rsidRDefault="00F52335" w:rsidP="00D85414">
      <w:pPr>
        <w:spacing w:after="0" w:line="240" w:lineRule="auto"/>
      </w:pPr>
      <w:r>
        <w:separator/>
      </w:r>
    </w:p>
  </w:endnote>
  <w:endnote w:type="continuationSeparator" w:id="0">
    <w:p w:rsidR="00F52335" w:rsidRDefault="00F52335" w:rsidP="00D85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092262"/>
      <w:docPartObj>
        <w:docPartGallery w:val="Page Numbers (Bottom of Page)"/>
        <w:docPartUnique/>
      </w:docPartObj>
    </w:sdtPr>
    <w:sdtEndPr>
      <w:rPr>
        <w:color w:val="7F7F7F" w:themeColor="background1" w:themeShade="7F"/>
        <w:spacing w:val="60"/>
      </w:rPr>
    </w:sdtEndPr>
    <w:sdtContent>
      <w:p w:rsidR="00D85414" w:rsidRDefault="00D85414">
        <w:pPr>
          <w:pStyle w:val="Footer"/>
          <w:pBdr>
            <w:top w:val="single" w:sz="4" w:space="1" w:color="D9D9D9" w:themeColor="background1" w:themeShade="D9"/>
          </w:pBdr>
          <w:jc w:val="right"/>
        </w:pPr>
        <w:r>
          <w:fldChar w:fldCharType="begin"/>
        </w:r>
        <w:r>
          <w:instrText xml:space="preserve"> PAGE   \* MERGEFORMAT </w:instrText>
        </w:r>
        <w:r>
          <w:fldChar w:fldCharType="separate"/>
        </w:r>
        <w:r w:rsidR="00CE2B0D">
          <w:rPr>
            <w:noProof/>
          </w:rPr>
          <w:t>1</w:t>
        </w:r>
        <w:r>
          <w:rPr>
            <w:noProof/>
          </w:rPr>
          <w:fldChar w:fldCharType="end"/>
        </w:r>
        <w:r>
          <w:t xml:space="preserve"> | </w:t>
        </w:r>
        <w:r>
          <w:rPr>
            <w:color w:val="7F7F7F" w:themeColor="background1" w:themeShade="7F"/>
            <w:spacing w:val="60"/>
          </w:rPr>
          <w:t>PolyFiveCorp</w:t>
        </w:r>
      </w:p>
    </w:sdtContent>
  </w:sdt>
  <w:p w:rsidR="00D85414" w:rsidRDefault="00D854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335" w:rsidRDefault="00F52335" w:rsidP="00D85414">
      <w:pPr>
        <w:spacing w:after="0" w:line="240" w:lineRule="auto"/>
      </w:pPr>
      <w:r>
        <w:separator/>
      </w:r>
    </w:p>
  </w:footnote>
  <w:footnote w:type="continuationSeparator" w:id="0">
    <w:p w:rsidR="00F52335" w:rsidRDefault="00F52335" w:rsidP="00D854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414" w:rsidRDefault="00553C3E">
    <w:pPr>
      <w:pStyle w:val="Header"/>
    </w:pPr>
    <w:r>
      <w:t xml:space="preserve">Drafted by: </w:t>
    </w:r>
    <w:r w:rsidR="00D85414">
      <w:t>Tinesh Kumar (122691N)</w:t>
    </w:r>
  </w:p>
  <w:p w:rsidR="00D85414" w:rsidRDefault="00D854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E9FC1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54A60A8"/>
    <w:multiLevelType w:val="hybridMultilevel"/>
    <w:tmpl w:val="AD3667C8"/>
    <w:lvl w:ilvl="0" w:tplc="48090001">
      <w:start w:val="1"/>
      <w:numFmt w:val="bullet"/>
      <w:lvlText w:val=""/>
      <w:lvlJc w:val="left"/>
      <w:pPr>
        <w:tabs>
          <w:tab w:val="num" w:pos="720"/>
        </w:tabs>
        <w:ind w:left="720" w:hanging="360"/>
      </w:pPr>
      <w:rPr>
        <w:rFonts w:ascii="Symbol" w:hAnsi="Symbol" w:hint="default"/>
      </w:rPr>
    </w:lvl>
    <w:lvl w:ilvl="1" w:tplc="CD80238A" w:tentative="1">
      <w:start w:val="1"/>
      <w:numFmt w:val="bullet"/>
      <w:lvlText w:val=""/>
      <w:lvlJc w:val="left"/>
      <w:pPr>
        <w:tabs>
          <w:tab w:val="num" w:pos="1440"/>
        </w:tabs>
        <w:ind w:left="1440" w:hanging="360"/>
      </w:pPr>
      <w:rPr>
        <w:rFonts w:ascii="Wingdings 3" w:hAnsi="Wingdings 3" w:hint="default"/>
      </w:rPr>
    </w:lvl>
    <w:lvl w:ilvl="2" w:tplc="E29ABC0E" w:tentative="1">
      <w:start w:val="1"/>
      <w:numFmt w:val="bullet"/>
      <w:lvlText w:val=""/>
      <w:lvlJc w:val="left"/>
      <w:pPr>
        <w:tabs>
          <w:tab w:val="num" w:pos="2160"/>
        </w:tabs>
        <w:ind w:left="2160" w:hanging="360"/>
      </w:pPr>
      <w:rPr>
        <w:rFonts w:ascii="Wingdings 3" w:hAnsi="Wingdings 3" w:hint="default"/>
      </w:rPr>
    </w:lvl>
    <w:lvl w:ilvl="3" w:tplc="11648EC0" w:tentative="1">
      <w:start w:val="1"/>
      <w:numFmt w:val="bullet"/>
      <w:lvlText w:val=""/>
      <w:lvlJc w:val="left"/>
      <w:pPr>
        <w:tabs>
          <w:tab w:val="num" w:pos="2880"/>
        </w:tabs>
        <w:ind w:left="2880" w:hanging="360"/>
      </w:pPr>
      <w:rPr>
        <w:rFonts w:ascii="Wingdings 3" w:hAnsi="Wingdings 3" w:hint="default"/>
      </w:rPr>
    </w:lvl>
    <w:lvl w:ilvl="4" w:tplc="CA8E34BC" w:tentative="1">
      <w:start w:val="1"/>
      <w:numFmt w:val="bullet"/>
      <w:lvlText w:val=""/>
      <w:lvlJc w:val="left"/>
      <w:pPr>
        <w:tabs>
          <w:tab w:val="num" w:pos="3600"/>
        </w:tabs>
        <w:ind w:left="3600" w:hanging="360"/>
      </w:pPr>
      <w:rPr>
        <w:rFonts w:ascii="Wingdings 3" w:hAnsi="Wingdings 3" w:hint="default"/>
      </w:rPr>
    </w:lvl>
    <w:lvl w:ilvl="5" w:tplc="7A3A9062" w:tentative="1">
      <w:start w:val="1"/>
      <w:numFmt w:val="bullet"/>
      <w:lvlText w:val=""/>
      <w:lvlJc w:val="left"/>
      <w:pPr>
        <w:tabs>
          <w:tab w:val="num" w:pos="4320"/>
        </w:tabs>
        <w:ind w:left="4320" w:hanging="360"/>
      </w:pPr>
      <w:rPr>
        <w:rFonts w:ascii="Wingdings 3" w:hAnsi="Wingdings 3" w:hint="default"/>
      </w:rPr>
    </w:lvl>
    <w:lvl w:ilvl="6" w:tplc="A0F21020" w:tentative="1">
      <w:start w:val="1"/>
      <w:numFmt w:val="bullet"/>
      <w:lvlText w:val=""/>
      <w:lvlJc w:val="left"/>
      <w:pPr>
        <w:tabs>
          <w:tab w:val="num" w:pos="5040"/>
        </w:tabs>
        <w:ind w:left="5040" w:hanging="360"/>
      </w:pPr>
      <w:rPr>
        <w:rFonts w:ascii="Wingdings 3" w:hAnsi="Wingdings 3" w:hint="default"/>
      </w:rPr>
    </w:lvl>
    <w:lvl w:ilvl="7" w:tplc="1C009952" w:tentative="1">
      <w:start w:val="1"/>
      <w:numFmt w:val="bullet"/>
      <w:lvlText w:val=""/>
      <w:lvlJc w:val="left"/>
      <w:pPr>
        <w:tabs>
          <w:tab w:val="num" w:pos="5760"/>
        </w:tabs>
        <w:ind w:left="5760" w:hanging="360"/>
      </w:pPr>
      <w:rPr>
        <w:rFonts w:ascii="Wingdings 3" w:hAnsi="Wingdings 3" w:hint="default"/>
      </w:rPr>
    </w:lvl>
    <w:lvl w:ilvl="8" w:tplc="54CEE2F8" w:tentative="1">
      <w:start w:val="1"/>
      <w:numFmt w:val="bullet"/>
      <w:lvlText w:val=""/>
      <w:lvlJc w:val="left"/>
      <w:pPr>
        <w:tabs>
          <w:tab w:val="num" w:pos="6480"/>
        </w:tabs>
        <w:ind w:left="6480" w:hanging="360"/>
      </w:pPr>
      <w:rPr>
        <w:rFonts w:ascii="Wingdings 3" w:hAnsi="Wingdings 3" w:hint="default"/>
      </w:rPr>
    </w:lvl>
  </w:abstractNum>
  <w:abstractNum w:abstractNumId="2">
    <w:nsid w:val="31AD6401"/>
    <w:multiLevelType w:val="hybridMultilevel"/>
    <w:tmpl w:val="7D88533E"/>
    <w:lvl w:ilvl="0" w:tplc="48090001">
      <w:start w:val="1"/>
      <w:numFmt w:val="bullet"/>
      <w:lvlText w:val=""/>
      <w:lvlJc w:val="left"/>
      <w:pPr>
        <w:ind w:left="840" w:hanging="360"/>
      </w:pPr>
      <w:rPr>
        <w:rFonts w:ascii="Symbol" w:hAnsi="Symbol" w:hint="default"/>
      </w:rPr>
    </w:lvl>
    <w:lvl w:ilvl="1" w:tplc="48090003" w:tentative="1">
      <w:start w:val="1"/>
      <w:numFmt w:val="bullet"/>
      <w:lvlText w:val="o"/>
      <w:lvlJc w:val="left"/>
      <w:pPr>
        <w:ind w:left="1560" w:hanging="360"/>
      </w:pPr>
      <w:rPr>
        <w:rFonts w:ascii="Courier New" w:hAnsi="Courier New" w:cs="Courier New" w:hint="default"/>
      </w:rPr>
    </w:lvl>
    <w:lvl w:ilvl="2" w:tplc="48090005" w:tentative="1">
      <w:start w:val="1"/>
      <w:numFmt w:val="bullet"/>
      <w:lvlText w:val=""/>
      <w:lvlJc w:val="left"/>
      <w:pPr>
        <w:ind w:left="2280" w:hanging="360"/>
      </w:pPr>
      <w:rPr>
        <w:rFonts w:ascii="Wingdings" w:hAnsi="Wingdings" w:hint="default"/>
      </w:rPr>
    </w:lvl>
    <w:lvl w:ilvl="3" w:tplc="48090001" w:tentative="1">
      <w:start w:val="1"/>
      <w:numFmt w:val="bullet"/>
      <w:lvlText w:val=""/>
      <w:lvlJc w:val="left"/>
      <w:pPr>
        <w:ind w:left="3000" w:hanging="360"/>
      </w:pPr>
      <w:rPr>
        <w:rFonts w:ascii="Symbol" w:hAnsi="Symbol" w:hint="default"/>
      </w:rPr>
    </w:lvl>
    <w:lvl w:ilvl="4" w:tplc="48090003" w:tentative="1">
      <w:start w:val="1"/>
      <w:numFmt w:val="bullet"/>
      <w:lvlText w:val="o"/>
      <w:lvlJc w:val="left"/>
      <w:pPr>
        <w:ind w:left="3720" w:hanging="360"/>
      </w:pPr>
      <w:rPr>
        <w:rFonts w:ascii="Courier New" w:hAnsi="Courier New" w:cs="Courier New" w:hint="default"/>
      </w:rPr>
    </w:lvl>
    <w:lvl w:ilvl="5" w:tplc="48090005" w:tentative="1">
      <w:start w:val="1"/>
      <w:numFmt w:val="bullet"/>
      <w:lvlText w:val=""/>
      <w:lvlJc w:val="left"/>
      <w:pPr>
        <w:ind w:left="4440" w:hanging="360"/>
      </w:pPr>
      <w:rPr>
        <w:rFonts w:ascii="Wingdings" w:hAnsi="Wingdings" w:hint="default"/>
      </w:rPr>
    </w:lvl>
    <w:lvl w:ilvl="6" w:tplc="48090001" w:tentative="1">
      <w:start w:val="1"/>
      <w:numFmt w:val="bullet"/>
      <w:lvlText w:val=""/>
      <w:lvlJc w:val="left"/>
      <w:pPr>
        <w:ind w:left="5160" w:hanging="360"/>
      </w:pPr>
      <w:rPr>
        <w:rFonts w:ascii="Symbol" w:hAnsi="Symbol" w:hint="default"/>
      </w:rPr>
    </w:lvl>
    <w:lvl w:ilvl="7" w:tplc="48090003" w:tentative="1">
      <w:start w:val="1"/>
      <w:numFmt w:val="bullet"/>
      <w:lvlText w:val="o"/>
      <w:lvlJc w:val="left"/>
      <w:pPr>
        <w:ind w:left="5880" w:hanging="360"/>
      </w:pPr>
      <w:rPr>
        <w:rFonts w:ascii="Courier New" w:hAnsi="Courier New" w:cs="Courier New" w:hint="default"/>
      </w:rPr>
    </w:lvl>
    <w:lvl w:ilvl="8" w:tplc="48090005" w:tentative="1">
      <w:start w:val="1"/>
      <w:numFmt w:val="bullet"/>
      <w:lvlText w:val=""/>
      <w:lvlJc w:val="left"/>
      <w:pPr>
        <w:ind w:left="6600" w:hanging="360"/>
      </w:pPr>
      <w:rPr>
        <w:rFonts w:ascii="Wingdings" w:hAnsi="Wingdings" w:hint="default"/>
      </w:rPr>
    </w:lvl>
  </w:abstractNum>
  <w:abstractNum w:abstractNumId="3">
    <w:nsid w:val="64513F99"/>
    <w:multiLevelType w:val="hybridMultilevel"/>
    <w:tmpl w:val="28C204F4"/>
    <w:lvl w:ilvl="0" w:tplc="670A7A64">
      <w:start w:val="1"/>
      <w:numFmt w:val="bullet"/>
      <w:lvlText w:val=""/>
      <w:lvlJc w:val="left"/>
      <w:pPr>
        <w:tabs>
          <w:tab w:val="num" w:pos="720"/>
        </w:tabs>
        <w:ind w:left="720" w:hanging="360"/>
      </w:pPr>
      <w:rPr>
        <w:rFonts w:ascii="Wingdings 3" w:hAnsi="Wingdings 3" w:hint="default"/>
      </w:rPr>
    </w:lvl>
    <w:lvl w:ilvl="1" w:tplc="CD80238A" w:tentative="1">
      <w:start w:val="1"/>
      <w:numFmt w:val="bullet"/>
      <w:lvlText w:val=""/>
      <w:lvlJc w:val="left"/>
      <w:pPr>
        <w:tabs>
          <w:tab w:val="num" w:pos="1440"/>
        </w:tabs>
        <w:ind w:left="1440" w:hanging="360"/>
      </w:pPr>
      <w:rPr>
        <w:rFonts w:ascii="Wingdings 3" w:hAnsi="Wingdings 3" w:hint="default"/>
      </w:rPr>
    </w:lvl>
    <w:lvl w:ilvl="2" w:tplc="E29ABC0E" w:tentative="1">
      <w:start w:val="1"/>
      <w:numFmt w:val="bullet"/>
      <w:lvlText w:val=""/>
      <w:lvlJc w:val="left"/>
      <w:pPr>
        <w:tabs>
          <w:tab w:val="num" w:pos="2160"/>
        </w:tabs>
        <w:ind w:left="2160" w:hanging="360"/>
      </w:pPr>
      <w:rPr>
        <w:rFonts w:ascii="Wingdings 3" w:hAnsi="Wingdings 3" w:hint="default"/>
      </w:rPr>
    </w:lvl>
    <w:lvl w:ilvl="3" w:tplc="11648EC0" w:tentative="1">
      <w:start w:val="1"/>
      <w:numFmt w:val="bullet"/>
      <w:lvlText w:val=""/>
      <w:lvlJc w:val="left"/>
      <w:pPr>
        <w:tabs>
          <w:tab w:val="num" w:pos="2880"/>
        </w:tabs>
        <w:ind w:left="2880" w:hanging="360"/>
      </w:pPr>
      <w:rPr>
        <w:rFonts w:ascii="Wingdings 3" w:hAnsi="Wingdings 3" w:hint="default"/>
      </w:rPr>
    </w:lvl>
    <w:lvl w:ilvl="4" w:tplc="CA8E34BC" w:tentative="1">
      <w:start w:val="1"/>
      <w:numFmt w:val="bullet"/>
      <w:lvlText w:val=""/>
      <w:lvlJc w:val="left"/>
      <w:pPr>
        <w:tabs>
          <w:tab w:val="num" w:pos="3600"/>
        </w:tabs>
        <w:ind w:left="3600" w:hanging="360"/>
      </w:pPr>
      <w:rPr>
        <w:rFonts w:ascii="Wingdings 3" w:hAnsi="Wingdings 3" w:hint="default"/>
      </w:rPr>
    </w:lvl>
    <w:lvl w:ilvl="5" w:tplc="7A3A9062" w:tentative="1">
      <w:start w:val="1"/>
      <w:numFmt w:val="bullet"/>
      <w:lvlText w:val=""/>
      <w:lvlJc w:val="left"/>
      <w:pPr>
        <w:tabs>
          <w:tab w:val="num" w:pos="4320"/>
        </w:tabs>
        <w:ind w:left="4320" w:hanging="360"/>
      </w:pPr>
      <w:rPr>
        <w:rFonts w:ascii="Wingdings 3" w:hAnsi="Wingdings 3" w:hint="default"/>
      </w:rPr>
    </w:lvl>
    <w:lvl w:ilvl="6" w:tplc="A0F21020" w:tentative="1">
      <w:start w:val="1"/>
      <w:numFmt w:val="bullet"/>
      <w:lvlText w:val=""/>
      <w:lvlJc w:val="left"/>
      <w:pPr>
        <w:tabs>
          <w:tab w:val="num" w:pos="5040"/>
        </w:tabs>
        <w:ind w:left="5040" w:hanging="360"/>
      </w:pPr>
      <w:rPr>
        <w:rFonts w:ascii="Wingdings 3" w:hAnsi="Wingdings 3" w:hint="default"/>
      </w:rPr>
    </w:lvl>
    <w:lvl w:ilvl="7" w:tplc="1C009952" w:tentative="1">
      <w:start w:val="1"/>
      <w:numFmt w:val="bullet"/>
      <w:lvlText w:val=""/>
      <w:lvlJc w:val="left"/>
      <w:pPr>
        <w:tabs>
          <w:tab w:val="num" w:pos="5760"/>
        </w:tabs>
        <w:ind w:left="5760" w:hanging="360"/>
      </w:pPr>
      <w:rPr>
        <w:rFonts w:ascii="Wingdings 3" w:hAnsi="Wingdings 3" w:hint="default"/>
      </w:rPr>
    </w:lvl>
    <w:lvl w:ilvl="8" w:tplc="54CEE2F8"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2"/>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C80"/>
    <w:rsid w:val="000E3979"/>
    <w:rsid w:val="000F5941"/>
    <w:rsid w:val="00123021"/>
    <w:rsid w:val="00182C25"/>
    <w:rsid w:val="001F0A71"/>
    <w:rsid w:val="0027699F"/>
    <w:rsid w:val="00297DA2"/>
    <w:rsid w:val="002B527A"/>
    <w:rsid w:val="002C5F0D"/>
    <w:rsid w:val="002D3B87"/>
    <w:rsid w:val="00347929"/>
    <w:rsid w:val="0037325A"/>
    <w:rsid w:val="00382767"/>
    <w:rsid w:val="004B4384"/>
    <w:rsid w:val="004F05B2"/>
    <w:rsid w:val="004F0C81"/>
    <w:rsid w:val="00553C3E"/>
    <w:rsid w:val="005B0E27"/>
    <w:rsid w:val="005B60E9"/>
    <w:rsid w:val="005E7A88"/>
    <w:rsid w:val="006B1E48"/>
    <w:rsid w:val="008A205E"/>
    <w:rsid w:val="008B473E"/>
    <w:rsid w:val="008C7134"/>
    <w:rsid w:val="008F02A9"/>
    <w:rsid w:val="00906846"/>
    <w:rsid w:val="00907E4E"/>
    <w:rsid w:val="009B0D04"/>
    <w:rsid w:val="00A23584"/>
    <w:rsid w:val="00AB3C80"/>
    <w:rsid w:val="00AC06CF"/>
    <w:rsid w:val="00AF3BD8"/>
    <w:rsid w:val="00B04170"/>
    <w:rsid w:val="00BA1E61"/>
    <w:rsid w:val="00CE2B0D"/>
    <w:rsid w:val="00CE5547"/>
    <w:rsid w:val="00D85414"/>
    <w:rsid w:val="00E93CD2"/>
    <w:rsid w:val="00EC0BD9"/>
    <w:rsid w:val="00ED4B4C"/>
    <w:rsid w:val="00EE1506"/>
    <w:rsid w:val="00F4141F"/>
    <w:rsid w:val="00F52335"/>
    <w:rsid w:val="00FA7A08"/>
    <w:rsid w:val="00FB707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9107C7-2F29-4B89-92F9-9CCBBFAD1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1"/>
  </w:style>
  <w:style w:type="paragraph" w:styleId="Heading1">
    <w:name w:val="heading 1"/>
    <w:basedOn w:val="Normal"/>
    <w:next w:val="Normal"/>
    <w:link w:val="Heading1Char"/>
    <w:uiPriority w:val="9"/>
    <w:qFormat/>
    <w:rsid w:val="001F0A71"/>
    <w:pPr>
      <w:keepNext/>
      <w:keepLines/>
      <w:pBdr>
        <w:left w:val="single" w:sz="12" w:space="12" w:color="9F293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1F0A71"/>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1F0A71"/>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1F0A71"/>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1F0A71"/>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1F0A71"/>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1F0A71"/>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1F0A71"/>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1F0A71"/>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A71"/>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1F0A71"/>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1F0A71"/>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1F0A71"/>
    <w:rPr>
      <w:color w:val="000000" w:themeColor="text1"/>
      <w:sz w:val="24"/>
      <w:szCs w:val="24"/>
    </w:rPr>
  </w:style>
  <w:style w:type="character" w:customStyle="1" w:styleId="Heading1Char">
    <w:name w:val="Heading 1 Char"/>
    <w:basedOn w:val="DefaultParagraphFont"/>
    <w:link w:val="Heading1"/>
    <w:uiPriority w:val="9"/>
    <w:rsid w:val="001F0A71"/>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1F0A71"/>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1F0A71"/>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1F0A71"/>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1F0A71"/>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1F0A71"/>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1F0A71"/>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F0A71"/>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1F0A71"/>
    <w:rPr>
      <w:rFonts w:asciiTheme="majorHAnsi" w:eastAsiaTheme="majorEastAsia" w:hAnsiTheme="majorHAnsi" w:cstheme="majorBidi"/>
      <w:i/>
      <w:iCs/>
      <w:caps/>
    </w:rPr>
  </w:style>
  <w:style w:type="character" w:styleId="SubtleEmphasis">
    <w:name w:val="Subtle Emphasis"/>
    <w:basedOn w:val="DefaultParagraphFont"/>
    <w:uiPriority w:val="19"/>
    <w:qFormat/>
    <w:rsid w:val="001F0A71"/>
    <w:rPr>
      <w:i/>
      <w:iCs/>
      <w:color w:val="auto"/>
    </w:rPr>
  </w:style>
  <w:style w:type="character" w:styleId="Emphasis">
    <w:name w:val="Emphasis"/>
    <w:basedOn w:val="DefaultParagraphFont"/>
    <w:uiPriority w:val="20"/>
    <w:qFormat/>
    <w:rsid w:val="001F0A71"/>
    <w:rPr>
      <w:rFonts w:asciiTheme="minorHAnsi" w:eastAsiaTheme="minorEastAsia" w:hAnsiTheme="minorHAnsi" w:cstheme="minorBidi"/>
      <w:i/>
      <w:iCs/>
      <w:color w:val="761E28" w:themeColor="accent2" w:themeShade="BF"/>
      <w:sz w:val="20"/>
      <w:szCs w:val="20"/>
    </w:rPr>
  </w:style>
  <w:style w:type="character" w:styleId="IntenseEmphasis">
    <w:name w:val="Intense Emphasis"/>
    <w:basedOn w:val="DefaultParagraphFont"/>
    <w:uiPriority w:val="21"/>
    <w:qFormat/>
    <w:rsid w:val="001F0A71"/>
    <w:rPr>
      <w:rFonts w:asciiTheme="minorHAnsi" w:eastAsiaTheme="minorEastAsia" w:hAnsiTheme="minorHAnsi" w:cstheme="minorBidi"/>
      <w:b/>
      <w:bCs/>
      <w:i/>
      <w:iCs/>
      <w:color w:val="761E28" w:themeColor="accent2" w:themeShade="BF"/>
      <w:spacing w:val="0"/>
      <w:w w:val="100"/>
      <w:position w:val="0"/>
      <w:sz w:val="20"/>
      <w:szCs w:val="20"/>
    </w:rPr>
  </w:style>
  <w:style w:type="character" w:styleId="Strong">
    <w:name w:val="Strong"/>
    <w:basedOn w:val="DefaultParagraphFont"/>
    <w:uiPriority w:val="22"/>
    <w:qFormat/>
    <w:rsid w:val="001F0A71"/>
    <w:rPr>
      <w:rFonts w:asciiTheme="minorHAnsi" w:eastAsiaTheme="minorEastAsia" w:hAnsiTheme="minorHAnsi" w:cstheme="minorBidi"/>
      <w:b/>
      <w:bCs/>
      <w:spacing w:val="0"/>
      <w:w w:val="100"/>
      <w:position w:val="0"/>
      <w:sz w:val="20"/>
      <w:szCs w:val="20"/>
    </w:rPr>
  </w:style>
  <w:style w:type="paragraph" w:styleId="Quote">
    <w:name w:val="Quote"/>
    <w:basedOn w:val="Normal"/>
    <w:next w:val="Normal"/>
    <w:link w:val="QuoteChar"/>
    <w:uiPriority w:val="29"/>
    <w:qFormat/>
    <w:rsid w:val="001F0A71"/>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1F0A7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1F0A71"/>
    <w:pPr>
      <w:spacing w:before="100" w:beforeAutospacing="1" w:after="240"/>
      <w:ind w:left="936" w:right="936"/>
      <w:jc w:val="center"/>
    </w:pPr>
    <w:rPr>
      <w:rFonts w:asciiTheme="majorHAnsi" w:eastAsiaTheme="majorEastAsia" w:hAnsiTheme="majorHAnsi" w:cstheme="majorBidi"/>
      <w:caps/>
      <w:color w:val="761E28" w:themeColor="accent2" w:themeShade="BF"/>
      <w:spacing w:val="10"/>
      <w:sz w:val="28"/>
      <w:szCs w:val="28"/>
    </w:rPr>
  </w:style>
  <w:style w:type="character" w:customStyle="1" w:styleId="IntenseQuoteChar">
    <w:name w:val="Intense Quote Char"/>
    <w:basedOn w:val="DefaultParagraphFont"/>
    <w:link w:val="IntenseQuote"/>
    <w:uiPriority w:val="30"/>
    <w:rsid w:val="001F0A71"/>
    <w:rPr>
      <w:rFonts w:asciiTheme="majorHAnsi" w:eastAsiaTheme="majorEastAsia" w:hAnsiTheme="majorHAnsi" w:cstheme="majorBidi"/>
      <w:caps/>
      <w:color w:val="761E28" w:themeColor="accent2" w:themeShade="BF"/>
      <w:spacing w:val="10"/>
      <w:sz w:val="28"/>
      <w:szCs w:val="28"/>
    </w:rPr>
  </w:style>
  <w:style w:type="character" w:styleId="SubtleReference">
    <w:name w:val="Subtle Reference"/>
    <w:basedOn w:val="DefaultParagraphFont"/>
    <w:uiPriority w:val="31"/>
    <w:qFormat/>
    <w:rsid w:val="001F0A7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1F0A7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1F0A71"/>
    <w:rPr>
      <w:rFonts w:asciiTheme="minorHAnsi" w:eastAsiaTheme="minorEastAsia" w:hAnsiTheme="minorHAnsi" w:cstheme="minorBidi"/>
      <w:b/>
      <w:bCs/>
      <w:i/>
      <w:iCs/>
      <w:caps w:val="0"/>
      <w:smallCaps w:val="0"/>
      <w:color w:val="auto"/>
      <w:spacing w:val="10"/>
      <w:w w:val="100"/>
      <w:sz w:val="20"/>
      <w:szCs w:val="20"/>
    </w:rPr>
  </w:style>
  <w:style w:type="paragraph" w:styleId="Caption">
    <w:name w:val="caption"/>
    <w:basedOn w:val="Normal"/>
    <w:next w:val="Normal"/>
    <w:uiPriority w:val="35"/>
    <w:semiHidden/>
    <w:unhideWhenUsed/>
    <w:qFormat/>
    <w:rsid w:val="001F0A71"/>
    <w:pPr>
      <w:spacing w:line="240" w:lineRule="auto"/>
    </w:pPr>
    <w:rPr>
      <w:b/>
      <w:bCs/>
      <w:color w:val="9F2936" w:themeColor="accent2"/>
      <w:spacing w:val="10"/>
      <w:sz w:val="16"/>
      <w:szCs w:val="16"/>
    </w:rPr>
  </w:style>
  <w:style w:type="paragraph" w:styleId="TOCHeading">
    <w:name w:val="TOC Heading"/>
    <w:basedOn w:val="Heading1"/>
    <w:next w:val="Normal"/>
    <w:uiPriority w:val="39"/>
    <w:semiHidden/>
    <w:unhideWhenUsed/>
    <w:qFormat/>
    <w:rsid w:val="001F0A71"/>
    <w:pPr>
      <w:outlineLvl w:val="9"/>
    </w:pPr>
  </w:style>
  <w:style w:type="paragraph" w:styleId="NoSpacing">
    <w:name w:val="No Spacing"/>
    <w:link w:val="NoSpacingChar"/>
    <w:uiPriority w:val="1"/>
    <w:qFormat/>
    <w:rsid w:val="001F0A71"/>
    <w:pPr>
      <w:spacing w:after="0" w:line="240" w:lineRule="auto"/>
    </w:pPr>
  </w:style>
  <w:style w:type="paragraph" w:styleId="ListParagraph">
    <w:name w:val="List Paragraph"/>
    <w:basedOn w:val="Normal"/>
    <w:uiPriority w:val="34"/>
    <w:qFormat/>
    <w:rsid w:val="001F0A71"/>
    <w:pPr>
      <w:ind w:left="720"/>
      <w:contextualSpacing/>
    </w:pPr>
  </w:style>
  <w:style w:type="character" w:customStyle="1" w:styleId="rwrr">
    <w:name w:val="rwrr"/>
    <w:basedOn w:val="DefaultParagraphFont"/>
    <w:rsid w:val="00AB3C80"/>
  </w:style>
  <w:style w:type="character" w:customStyle="1" w:styleId="NoSpacingChar">
    <w:name w:val="No Spacing Char"/>
    <w:basedOn w:val="DefaultParagraphFont"/>
    <w:link w:val="NoSpacing"/>
    <w:uiPriority w:val="1"/>
    <w:rsid w:val="001F0A71"/>
  </w:style>
  <w:style w:type="paragraph" w:styleId="Header">
    <w:name w:val="header"/>
    <w:basedOn w:val="Normal"/>
    <w:link w:val="HeaderChar"/>
    <w:uiPriority w:val="99"/>
    <w:unhideWhenUsed/>
    <w:rsid w:val="00D854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414"/>
  </w:style>
  <w:style w:type="paragraph" w:styleId="Footer">
    <w:name w:val="footer"/>
    <w:basedOn w:val="Normal"/>
    <w:link w:val="FooterChar"/>
    <w:uiPriority w:val="99"/>
    <w:unhideWhenUsed/>
    <w:rsid w:val="00D854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12902">
      <w:bodyDiv w:val="1"/>
      <w:marLeft w:val="0"/>
      <w:marRight w:val="0"/>
      <w:marTop w:val="0"/>
      <w:marBottom w:val="0"/>
      <w:divBdr>
        <w:top w:val="none" w:sz="0" w:space="0" w:color="auto"/>
        <w:left w:val="none" w:sz="0" w:space="0" w:color="auto"/>
        <w:bottom w:val="none" w:sz="0" w:space="0" w:color="auto"/>
        <w:right w:val="none" w:sz="0" w:space="0" w:color="auto"/>
      </w:divBdr>
      <w:divsChild>
        <w:div w:id="308633156">
          <w:marLeft w:val="446"/>
          <w:marRight w:val="0"/>
          <w:marTop w:val="115"/>
          <w:marBottom w:val="120"/>
          <w:divBdr>
            <w:top w:val="none" w:sz="0" w:space="0" w:color="auto"/>
            <w:left w:val="none" w:sz="0" w:space="0" w:color="auto"/>
            <w:bottom w:val="none" w:sz="0" w:space="0" w:color="auto"/>
            <w:right w:val="none" w:sz="0" w:space="0" w:color="auto"/>
          </w:divBdr>
        </w:div>
        <w:div w:id="908465130">
          <w:marLeft w:val="446"/>
          <w:marRight w:val="0"/>
          <w:marTop w:val="115"/>
          <w:marBottom w:val="120"/>
          <w:divBdr>
            <w:top w:val="none" w:sz="0" w:space="0" w:color="auto"/>
            <w:left w:val="none" w:sz="0" w:space="0" w:color="auto"/>
            <w:bottom w:val="none" w:sz="0" w:space="0" w:color="auto"/>
            <w:right w:val="none" w:sz="0" w:space="0" w:color="auto"/>
          </w:divBdr>
        </w:div>
        <w:div w:id="564881349">
          <w:marLeft w:val="446"/>
          <w:marRight w:val="0"/>
          <w:marTop w:val="115"/>
          <w:marBottom w:val="120"/>
          <w:divBdr>
            <w:top w:val="none" w:sz="0" w:space="0" w:color="auto"/>
            <w:left w:val="none" w:sz="0" w:space="0" w:color="auto"/>
            <w:bottom w:val="none" w:sz="0" w:space="0" w:color="auto"/>
            <w:right w:val="none" w:sz="0" w:space="0" w:color="auto"/>
          </w:divBdr>
        </w:div>
        <w:div w:id="1024791133">
          <w:marLeft w:val="446"/>
          <w:marRight w:val="0"/>
          <w:marTop w:val="115"/>
          <w:marBottom w:val="120"/>
          <w:divBdr>
            <w:top w:val="none" w:sz="0" w:space="0" w:color="auto"/>
            <w:left w:val="none" w:sz="0" w:space="0" w:color="auto"/>
            <w:bottom w:val="none" w:sz="0" w:space="0" w:color="auto"/>
            <w:right w:val="none" w:sz="0" w:space="0" w:color="auto"/>
          </w:divBdr>
        </w:div>
      </w:divsChild>
    </w:div>
    <w:div w:id="1688752696">
      <w:bodyDiv w:val="1"/>
      <w:marLeft w:val="0"/>
      <w:marRight w:val="0"/>
      <w:marTop w:val="0"/>
      <w:marBottom w:val="0"/>
      <w:divBdr>
        <w:top w:val="none" w:sz="0" w:space="0" w:color="auto"/>
        <w:left w:val="none" w:sz="0" w:space="0" w:color="auto"/>
        <w:bottom w:val="none" w:sz="0" w:space="0" w:color="auto"/>
        <w:right w:val="none" w:sz="0" w:space="0" w:color="auto"/>
      </w:divBdr>
      <w:divsChild>
        <w:div w:id="2073967153">
          <w:marLeft w:val="576"/>
          <w:marRight w:val="0"/>
          <w:marTop w:val="80"/>
          <w:marBottom w:val="0"/>
          <w:divBdr>
            <w:top w:val="none" w:sz="0" w:space="0" w:color="auto"/>
            <w:left w:val="none" w:sz="0" w:space="0" w:color="auto"/>
            <w:bottom w:val="none" w:sz="0" w:space="0" w:color="auto"/>
            <w:right w:val="none" w:sz="0" w:space="0" w:color="auto"/>
          </w:divBdr>
        </w:div>
        <w:div w:id="1679961581">
          <w:marLeft w:val="576"/>
          <w:marRight w:val="0"/>
          <w:marTop w:val="80"/>
          <w:marBottom w:val="0"/>
          <w:divBdr>
            <w:top w:val="none" w:sz="0" w:space="0" w:color="auto"/>
            <w:left w:val="none" w:sz="0" w:space="0" w:color="auto"/>
            <w:bottom w:val="none" w:sz="0" w:space="0" w:color="auto"/>
            <w:right w:val="none" w:sz="0" w:space="0" w:color="auto"/>
          </w:divBdr>
        </w:div>
      </w:divsChild>
    </w:div>
    <w:div w:id="170952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nesh%20Kumar\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546</TotalTime>
  <Pages>29</Pages>
  <Words>1417</Words>
  <Characters>8078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Tinesh Kumar</dc:creator>
  <cp:keywords/>
  <cp:lastModifiedBy>Tinesh Kumar</cp:lastModifiedBy>
  <cp:revision>16</cp:revision>
  <dcterms:created xsi:type="dcterms:W3CDTF">2013-02-03T08:34:00Z</dcterms:created>
  <dcterms:modified xsi:type="dcterms:W3CDTF">2013-02-08T09:28:00Z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